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FC55BF" w14:textId="77777777" w:rsidR="00FA7F17" w:rsidRPr="007B23C5" w:rsidRDefault="00FA7F17" w:rsidP="00FA7F17">
      <w:pPr>
        <w:pStyle w:val="Title"/>
        <w:jc w:val="center"/>
        <w:rPr>
          <w:rFonts w:ascii="Arial" w:eastAsia="Times New Roman" w:hAnsi="Arial" w:cs="Arial"/>
        </w:rPr>
      </w:pPr>
    </w:p>
    <w:p w14:paraId="7F724757" w14:textId="77777777" w:rsidR="00FA7F17" w:rsidRPr="007B23C5" w:rsidRDefault="00FA7F17" w:rsidP="00FA7F17">
      <w:pPr>
        <w:pStyle w:val="Title"/>
        <w:jc w:val="center"/>
        <w:rPr>
          <w:rFonts w:ascii="Arial" w:eastAsia="Times New Roman" w:hAnsi="Arial" w:cs="Arial"/>
        </w:rPr>
      </w:pPr>
      <w:r w:rsidRPr="007B23C5">
        <w:rPr>
          <w:rFonts w:ascii="Arial" w:hAnsi="Arial" w:cs="Arial"/>
        </w:rPr>
        <w:fldChar w:fldCharType="begin"/>
      </w:r>
      <w:r w:rsidRPr="007B23C5">
        <w:rPr>
          <w:rFonts w:ascii="Arial" w:hAnsi="Arial" w:cs="Arial"/>
        </w:rPr>
        <w:instrText xml:space="preserve"> INCLUDEPICTURE "https://encrypted-tbn0.gstatic.com/images?q=tbn:ANd9GcS74d6q7ngg1nyMp8gZWLFYYDd2pE14uWh-hA&amp;s" \* MERGEFORMATINET </w:instrText>
      </w:r>
      <w:r w:rsidRPr="007B23C5">
        <w:rPr>
          <w:rFonts w:ascii="Arial" w:hAnsi="Arial" w:cs="Arial"/>
        </w:rPr>
        <w:fldChar w:fldCharType="separate"/>
      </w:r>
      <w:r w:rsidRPr="007B23C5">
        <w:rPr>
          <w:rFonts w:ascii="Arial" w:hAnsi="Arial" w:cs="Arial"/>
          <w:noProof/>
        </w:rPr>
        <w:drawing>
          <wp:inline distT="0" distB="0" distL="0" distR="0" wp14:anchorId="663D38DE" wp14:editId="55BB98A7">
            <wp:extent cx="1858617" cy="924775"/>
            <wp:effectExtent l="0" t="0" r="0" b="2540"/>
            <wp:docPr id="1689732538" name="Picture 2" descr="Swinburne University : Alumni Home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winburne University : Alumni Homep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408" cy="9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23C5">
        <w:rPr>
          <w:rFonts w:ascii="Arial" w:hAnsi="Arial" w:cs="Arial"/>
        </w:rPr>
        <w:fldChar w:fldCharType="end"/>
      </w:r>
    </w:p>
    <w:p w14:paraId="5E27D555" w14:textId="77777777" w:rsidR="00FA7F17" w:rsidRPr="007B23C5" w:rsidRDefault="00FA7F17" w:rsidP="00FA7F17">
      <w:pPr>
        <w:rPr>
          <w:rFonts w:ascii="Arial" w:hAnsi="Arial" w:cs="Arial"/>
        </w:rPr>
      </w:pPr>
    </w:p>
    <w:p w14:paraId="4A18AA0D" w14:textId="5D471FB0" w:rsidR="00BD65B2" w:rsidRDefault="00BD65B2" w:rsidP="00BD65B2">
      <w:pPr>
        <w:jc w:val="center"/>
        <w:rPr>
          <w:b/>
          <w:bCs/>
          <w:color w:val="000000" w:themeColor="text1"/>
          <w:sz w:val="32"/>
          <w:szCs w:val="32"/>
        </w:rPr>
      </w:pPr>
      <w:r w:rsidRPr="00025DB5">
        <w:rPr>
          <w:b/>
          <w:bCs/>
          <w:color w:val="000000" w:themeColor="text1"/>
          <w:sz w:val="32"/>
          <w:szCs w:val="32"/>
        </w:rPr>
        <w:t xml:space="preserve">Assignment </w:t>
      </w:r>
      <w:r w:rsidR="0015736C">
        <w:rPr>
          <w:b/>
          <w:bCs/>
          <w:color w:val="000000" w:themeColor="text1"/>
          <w:sz w:val="32"/>
          <w:szCs w:val="32"/>
        </w:rPr>
        <w:t>3A: Project Standup 1</w:t>
      </w:r>
      <w:r w:rsidRPr="00025DB5">
        <w:rPr>
          <w:b/>
          <w:bCs/>
          <w:color w:val="000000" w:themeColor="text1"/>
          <w:sz w:val="32"/>
          <w:szCs w:val="32"/>
        </w:rPr>
        <w:t xml:space="preserve"> </w:t>
      </w:r>
    </w:p>
    <w:p w14:paraId="2F40A079" w14:textId="77777777" w:rsidR="00BD65B2" w:rsidRDefault="00BD65B2" w:rsidP="00BD65B2">
      <w:pPr>
        <w:jc w:val="center"/>
        <w:rPr>
          <w:color w:val="000000" w:themeColor="text1"/>
          <w:sz w:val="40"/>
          <w:szCs w:val="40"/>
          <w:shd w:val="clear" w:color="auto" w:fill="FFFFFF"/>
        </w:rPr>
      </w:pPr>
      <w:r w:rsidRPr="00025DB5">
        <w:rPr>
          <w:color w:val="000000" w:themeColor="text1"/>
          <w:sz w:val="40"/>
          <w:szCs w:val="40"/>
          <w:shd w:val="clear" w:color="auto" w:fill="FFFFFF"/>
        </w:rPr>
        <w:t xml:space="preserve">COS30045 – Data Visualisation </w:t>
      </w:r>
    </w:p>
    <w:p w14:paraId="5D58FD13" w14:textId="77777777" w:rsidR="00BD65B2" w:rsidRPr="00C06147" w:rsidRDefault="00BD65B2" w:rsidP="00BD65B2">
      <w:pPr>
        <w:jc w:val="center"/>
        <w:rPr>
          <w:rStyle w:val="Strong"/>
          <w:rFonts w:ascii="Arial" w:hAnsi="Arial" w:cs="Arial"/>
          <w:b w:val="0"/>
          <w:bCs w:val="0"/>
          <w:color w:val="000000" w:themeColor="text1"/>
          <w:shd w:val="clear" w:color="auto" w:fill="FFFFFF"/>
        </w:rPr>
      </w:pPr>
      <w:r w:rsidRPr="00C06147">
        <w:rPr>
          <w:color w:val="000000" w:themeColor="text1"/>
          <w:shd w:val="clear" w:color="auto" w:fill="FFFFFF"/>
        </w:rPr>
        <w:t>Teaching Period 0</w:t>
      </w:r>
      <w:r>
        <w:rPr>
          <w:color w:val="000000" w:themeColor="text1"/>
          <w:shd w:val="clear" w:color="auto" w:fill="FFFFFF"/>
        </w:rPr>
        <w:t>2, 2026</w:t>
      </w:r>
    </w:p>
    <w:p w14:paraId="39F1A7CE" w14:textId="77777777" w:rsidR="00BD65B2" w:rsidRDefault="00BD65B2" w:rsidP="00BD65B2">
      <w:pPr>
        <w:jc w:val="center"/>
        <w:rPr>
          <w:b/>
          <w:bCs/>
          <w:sz w:val="36"/>
          <w:szCs w:val="36"/>
        </w:rPr>
      </w:pPr>
    </w:p>
    <w:p w14:paraId="06BF64E1" w14:textId="77777777" w:rsidR="00BD65B2" w:rsidRDefault="00BD65B2" w:rsidP="00BD65B2">
      <w:pPr>
        <w:jc w:val="center"/>
        <w:rPr>
          <w:color w:val="000000" w:themeColor="text1"/>
          <w:sz w:val="28"/>
          <w:szCs w:val="28"/>
        </w:rPr>
      </w:pPr>
      <w:r w:rsidRPr="00025DB5">
        <w:rPr>
          <w:b/>
          <w:bCs/>
          <w:color w:val="000000" w:themeColor="text1"/>
          <w:sz w:val="28"/>
          <w:szCs w:val="28"/>
        </w:rPr>
        <w:t>Project Topic:</w:t>
      </w:r>
      <w:r w:rsidRPr="005A6197">
        <w:rPr>
          <w:color w:val="000000" w:themeColor="text1"/>
          <w:sz w:val="28"/>
          <w:szCs w:val="28"/>
        </w:rPr>
        <w:t xml:space="preserve"> OECD Health Statistics</w:t>
      </w:r>
    </w:p>
    <w:p w14:paraId="04658180" w14:textId="77777777" w:rsidR="00BD65B2" w:rsidRPr="00025DB5" w:rsidRDefault="00BD65B2" w:rsidP="00BD65B2">
      <w:pPr>
        <w:jc w:val="center"/>
        <w:rPr>
          <w:color w:val="000000" w:themeColor="text1"/>
          <w:sz w:val="28"/>
          <w:szCs w:val="28"/>
        </w:rPr>
      </w:pPr>
    </w:p>
    <w:p w14:paraId="778DB372" w14:textId="77777777" w:rsidR="00BD65B2" w:rsidRPr="00025DB5" w:rsidRDefault="00BD65B2" w:rsidP="00BD65B2">
      <w:pPr>
        <w:jc w:val="center"/>
        <w:rPr>
          <w:b/>
          <w:bCs/>
          <w:sz w:val="28"/>
          <w:szCs w:val="28"/>
        </w:rPr>
      </w:pPr>
      <w:r w:rsidRPr="00025DB5">
        <w:rPr>
          <w:b/>
          <w:bCs/>
          <w:sz w:val="28"/>
          <w:szCs w:val="28"/>
        </w:rPr>
        <w:t>Healthcare Spending and Life Expectancy Across OECD Countries</w:t>
      </w:r>
    </w:p>
    <w:p w14:paraId="122A26F6" w14:textId="77777777" w:rsidR="00BD65B2" w:rsidRDefault="00BD65B2" w:rsidP="00BD65B2">
      <w:pPr>
        <w:rPr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8"/>
        <w:gridCol w:w="1678"/>
      </w:tblGrid>
      <w:tr w:rsidR="00BD65B2" w14:paraId="11DF9FB7" w14:textId="77777777" w:rsidTr="00E15EB2">
        <w:trPr>
          <w:jc w:val="center"/>
        </w:trPr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</w:tcPr>
          <w:p w14:paraId="7625594C" w14:textId="77777777" w:rsidR="00BD65B2" w:rsidRPr="00025DB5" w:rsidRDefault="00BD65B2" w:rsidP="0015736C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25DB5">
              <w:rPr>
                <w:b/>
                <w:bCs/>
                <w:color w:val="000000" w:themeColor="text1"/>
                <w:sz w:val="28"/>
                <w:szCs w:val="28"/>
              </w:rPr>
              <w:t>Team Members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– 1E</w:t>
            </w:r>
          </w:p>
        </w:tc>
      </w:tr>
      <w:tr w:rsidR="00BD65B2" w14:paraId="3A8163BD" w14:textId="77777777" w:rsidTr="00E15EB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EE08F" w14:textId="77777777" w:rsidR="00BD65B2" w:rsidRDefault="00BD65B2" w:rsidP="0015736C">
            <w:pPr>
              <w:spacing w:before="60" w:after="60"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A6197">
              <w:rPr>
                <w:color w:val="000000" w:themeColor="text1"/>
                <w:sz w:val="28"/>
                <w:szCs w:val="28"/>
              </w:rPr>
              <w:t>Syed Muhammad Mahdi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9A6D1" w14:textId="77777777" w:rsidR="00BD65B2" w:rsidRDefault="00BD65B2" w:rsidP="0015736C">
            <w:pPr>
              <w:spacing w:before="60" w:after="60"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A6197">
              <w:rPr>
                <w:color w:val="000000" w:themeColor="text1"/>
                <w:sz w:val="28"/>
                <w:szCs w:val="28"/>
              </w:rPr>
              <w:t>105172195</w:t>
            </w:r>
          </w:p>
        </w:tc>
      </w:tr>
      <w:tr w:rsidR="00BD65B2" w14:paraId="64BDA0D0" w14:textId="77777777" w:rsidTr="00E15EB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0BE6" w14:textId="77777777" w:rsidR="00BD65B2" w:rsidRDefault="00BD65B2" w:rsidP="0015736C">
            <w:pPr>
              <w:spacing w:before="60" w:after="60"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A6197">
              <w:rPr>
                <w:color w:val="000000" w:themeColor="text1"/>
                <w:sz w:val="28"/>
                <w:szCs w:val="28"/>
              </w:rPr>
              <w:t>Dilhani Seneviratne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3FE8" w14:textId="77777777" w:rsidR="00BD65B2" w:rsidRDefault="00BD65B2" w:rsidP="0015736C">
            <w:pPr>
              <w:spacing w:before="60" w:after="60"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101133033</w:t>
            </w:r>
          </w:p>
        </w:tc>
      </w:tr>
    </w:tbl>
    <w:p w14:paraId="59CF3D3A" w14:textId="77777777" w:rsidR="00BD65B2" w:rsidRDefault="00BD65B2" w:rsidP="00BD65B2">
      <w:pPr>
        <w:rPr>
          <w:color w:val="000000" w:themeColor="text1"/>
          <w:sz w:val="28"/>
          <w:szCs w:val="28"/>
        </w:rPr>
      </w:pPr>
    </w:p>
    <w:p w14:paraId="7E6CC8F6" w14:textId="77777777" w:rsidR="00BD65B2" w:rsidRDefault="00BD65B2" w:rsidP="00BD65B2">
      <w:pPr>
        <w:rPr>
          <w:color w:val="000000" w:themeColor="text1"/>
          <w:sz w:val="28"/>
          <w:szCs w:val="28"/>
        </w:rPr>
      </w:pPr>
    </w:p>
    <w:p w14:paraId="2D220F2B" w14:textId="77777777" w:rsidR="00BD65B2" w:rsidRPr="00BD65B2" w:rsidRDefault="00BD65B2" w:rsidP="0015736C">
      <w:pPr>
        <w:jc w:val="center"/>
        <w:rPr>
          <w:color w:val="000000" w:themeColor="text1"/>
        </w:rPr>
      </w:pPr>
      <w:r w:rsidRPr="00BD65B2">
        <w:rPr>
          <w:b/>
          <w:bCs/>
          <w:color w:val="000000" w:themeColor="text1"/>
        </w:rPr>
        <w:t>GitHub Link:</w:t>
      </w:r>
      <w:r w:rsidRPr="00BD65B2">
        <w:rPr>
          <w:color w:val="000000" w:themeColor="text1"/>
        </w:rPr>
        <w:t xml:space="preserve"> </w:t>
      </w:r>
      <w:hyperlink r:id="rId9" w:history="1">
        <w:r w:rsidRPr="00BD65B2">
          <w:rPr>
            <w:rStyle w:val="Hyperlink"/>
          </w:rPr>
          <w:t>SyedMahdi15/COS30045-Data-Visualisation-Project</w:t>
        </w:r>
      </w:hyperlink>
    </w:p>
    <w:p w14:paraId="0EACB001" w14:textId="77777777" w:rsidR="00BD65B2" w:rsidRPr="00BD65B2" w:rsidRDefault="00BD65B2" w:rsidP="0015736C">
      <w:pPr>
        <w:jc w:val="center"/>
        <w:rPr>
          <w:color w:val="000000" w:themeColor="text1"/>
        </w:rPr>
      </w:pPr>
      <w:r w:rsidRPr="00BD65B2">
        <w:rPr>
          <w:b/>
          <w:bCs/>
          <w:color w:val="000000" w:themeColor="text1"/>
        </w:rPr>
        <w:t>Total Word Count:</w:t>
      </w:r>
      <w:r w:rsidRPr="00BD65B2">
        <w:rPr>
          <w:color w:val="000000" w:themeColor="text1"/>
        </w:rPr>
        <w:t xml:space="preserve"> [To be added]</w:t>
      </w:r>
    </w:p>
    <w:p w14:paraId="195DD1E1" w14:textId="77777777" w:rsidR="00382ECD" w:rsidRDefault="00382ECD" w:rsidP="00F26F69">
      <w:pPr>
        <w:rPr>
          <w:rStyle w:val="Strong"/>
          <w:rFonts w:cs="Arial"/>
          <w:b w:val="0"/>
          <w:bCs w:val="0"/>
          <w:color w:val="000000" w:themeColor="text1"/>
          <w:shd w:val="clear" w:color="auto" w:fill="FFFFFF"/>
        </w:rPr>
      </w:pPr>
    </w:p>
    <w:p w14:paraId="3F497630" w14:textId="77777777" w:rsidR="00F26F69" w:rsidRDefault="00F26F69" w:rsidP="00F26F69">
      <w:pPr>
        <w:rPr>
          <w:rStyle w:val="Strong"/>
          <w:rFonts w:cs="Arial"/>
          <w:b w:val="0"/>
          <w:bCs w:val="0"/>
          <w:color w:val="000000" w:themeColor="text1"/>
          <w:shd w:val="clear" w:color="auto" w:fill="FFFFFF"/>
        </w:rPr>
      </w:pPr>
    </w:p>
    <w:p w14:paraId="0047D3ED" w14:textId="77777777" w:rsidR="00E432A0" w:rsidRPr="00DD64AC" w:rsidRDefault="00E432A0" w:rsidP="00DD64AC">
      <w:pPr>
        <w:spacing w:line="240" w:lineRule="auto"/>
        <w:rPr>
          <w:rFonts w:cs="Arial"/>
          <w:b/>
          <w:bCs/>
          <w:color w:val="000000" w:themeColor="text1"/>
          <w:shd w:val="clear" w:color="auto" w:fill="FFFFFF"/>
        </w:rPr>
      </w:pPr>
    </w:p>
    <w:p w14:paraId="5E99DF52" w14:textId="77777777" w:rsidR="00E432A0" w:rsidRDefault="00E432A0">
      <w:pPr>
        <w:spacing w:line="240" w:lineRule="auto"/>
        <w:rPr>
          <w:rFonts w:eastAsiaTheme="minorHAnsi" w:cstheme="minorBidi"/>
          <w:color w:val="000000" w:themeColor="text1"/>
          <w:kern w:val="2"/>
          <w:shd w:val="clear" w:color="auto" w:fill="FFFFFF"/>
          <w:lang w:eastAsia="en-US"/>
          <w14:ligatures w14:val="standardContextual"/>
        </w:rPr>
      </w:pPr>
      <w:r>
        <w:rPr>
          <w:rFonts w:eastAsiaTheme="minorHAnsi" w:cstheme="minorBidi"/>
          <w:color w:val="000000" w:themeColor="text1"/>
          <w:kern w:val="2"/>
          <w:shd w:val="clear" w:color="auto" w:fill="FFFFFF"/>
          <w:lang w:eastAsia="en-US"/>
          <w14:ligatures w14:val="standardContextual"/>
        </w:rPr>
        <w:br w:type="page"/>
      </w:r>
    </w:p>
    <w:p w14:paraId="29498C21" w14:textId="77777777" w:rsidR="0015736C" w:rsidRPr="00005761" w:rsidRDefault="0015736C" w:rsidP="0015736C">
      <w:pPr>
        <w:rPr>
          <w:color w:val="153D63" w:themeColor="text2" w:themeTint="E6"/>
          <w:sz w:val="40"/>
          <w:szCs w:val="40"/>
        </w:rPr>
      </w:pPr>
      <w:r w:rsidRPr="00005761">
        <w:rPr>
          <w:color w:val="153D63" w:themeColor="text2" w:themeTint="E6"/>
          <w:sz w:val="40"/>
          <w:szCs w:val="40"/>
        </w:rPr>
        <w:lastRenderedPageBreak/>
        <w:t xml:space="preserve">Table of </w:t>
      </w:r>
      <w:r>
        <w:rPr>
          <w:color w:val="153D63" w:themeColor="text2" w:themeTint="E6"/>
          <w:sz w:val="40"/>
          <w:szCs w:val="40"/>
        </w:rPr>
        <w:t>C</w:t>
      </w:r>
      <w:r w:rsidRPr="00005761">
        <w:rPr>
          <w:color w:val="153D63" w:themeColor="text2" w:themeTint="E6"/>
          <w:sz w:val="40"/>
          <w:szCs w:val="40"/>
        </w:rPr>
        <w:t>ontents</w:t>
      </w:r>
    </w:p>
    <w:p w14:paraId="534F8C08" w14:textId="5EF9570F" w:rsidR="0015736C" w:rsidRDefault="0015736C">
      <w:pPr>
        <w:pStyle w:val="TOC1"/>
        <w:tabs>
          <w:tab w:val="right" w:leader="dot" w:pos="97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239535813" w:history="1">
        <w:r w:rsidRPr="00DC1FD0">
          <w:rPr>
            <w:rStyle w:val="Hyperlink"/>
            <w:noProof/>
          </w:rPr>
          <w:t>1.0 - &lt;HEADING&gt;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5D75AB" w14:textId="2DBBEAFF" w:rsidR="00E432A0" w:rsidRDefault="0015736C" w:rsidP="0015736C">
      <w:r>
        <w:rPr>
          <w:b/>
          <w:bCs/>
          <w:caps/>
          <w:sz w:val="20"/>
          <w:szCs w:val="20"/>
        </w:rPr>
        <w:fldChar w:fldCharType="end"/>
      </w:r>
    </w:p>
    <w:p w14:paraId="1F77FE8F" w14:textId="77777777" w:rsidR="00C85DB6" w:rsidRDefault="00C85DB6">
      <w:pPr>
        <w:spacing w:line="240" w:lineRule="auto"/>
        <w:rPr>
          <w:rFonts w:eastAsiaTheme="majorEastAsia" w:cstheme="majorBidi"/>
          <w:color w:val="153D63" w:themeColor="text2" w:themeTint="E6"/>
          <w:sz w:val="36"/>
          <w:szCs w:val="40"/>
          <w:highlight w:val="green"/>
          <w:shd w:val="clear" w:color="auto" w:fill="FFFFFF"/>
        </w:rPr>
      </w:pPr>
      <w:r>
        <w:rPr>
          <w:highlight w:val="green"/>
        </w:rPr>
        <w:br w:type="page"/>
      </w:r>
    </w:p>
    <w:p w14:paraId="596D7AD5" w14:textId="77777777" w:rsidR="00A20969" w:rsidRDefault="00030AEC" w:rsidP="00A5559F">
      <w:pPr>
        <w:pStyle w:val="Heading1"/>
        <w:jc w:val="center"/>
      </w:pPr>
      <w:bookmarkStart w:id="0" w:name="_Toc234700225"/>
      <w:bookmarkStart w:id="1" w:name="_Toc239535813"/>
      <w:r w:rsidRPr="00F24BEE">
        <w:lastRenderedPageBreak/>
        <w:t xml:space="preserve">1.0 </w:t>
      </w:r>
      <w:r w:rsidR="000A47DF" w:rsidRPr="00F24BEE">
        <w:t xml:space="preserve">- </w:t>
      </w:r>
      <w:r w:rsidR="00DD64AC">
        <w:t>&lt;HEADING&gt;</w:t>
      </w:r>
      <w:bookmarkEnd w:id="0"/>
      <w:bookmarkEnd w:id="1"/>
    </w:p>
    <w:p w14:paraId="580E10C6" w14:textId="77777777" w:rsidR="00685A06" w:rsidRPr="00685A06" w:rsidRDefault="00685A06" w:rsidP="00685A06"/>
    <w:sectPr w:rsidR="00685A06" w:rsidRPr="00685A06" w:rsidSect="00DA16B3">
      <w:headerReference w:type="default" r:id="rId10"/>
      <w:footerReference w:type="even" r:id="rId11"/>
      <w:footerReference w:type="default" r:id="rId12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B26E0C" w14:textId="77777777" w:rsidR="000001C4" w:rsidRDefault="000001C4" w:rsidP="008626D5">
      <w:pPr>
        <w:spacing w:line="240" w:lineRule="auto"/>
      </w:pPr>
      <w:r>
        <w:separator/>
      </w:r>
    </w:p>
  </w:endnote>
  <w:endnote w:type="continuationSeparator" w:id="0">
    <w:p w14:paraId="6CB7A6E9" w14:textId="77777777" w:rsidR="000001C4" w:rsidRDefault="000001C4" w:rsidP="008626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98246148"/>
      <w:docPartObj>
        <w:docPartGallery w:val="Page Numbers (Bottom of Page)"/>
        <w:docPartUnique/>
      </w:docPartObj>
    </w:sdtPr>
    <w:sdtContent>
      <w:p w14:paraId="2711C7CB" w14:textId="77777777" w:rsidR="008626D5" w:rsidRDefault="008626D5" w:rsidP="00EC6F4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2A8A2D" w14:textId="77777777" w:rsidR="008626D5" w:rsidRDefault="00862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69887979"/>
      <w:docPartObj>
        <w:docPartGallery w:val="Page Numbers (Bottom of Page)"/>
        <w:docPartUnique/>
      </w:docPartObj>
    </w:sdtPr>
    <w:sdtContent>
      <w:p w14:paraId="4D64731C" w14:textId="77777777" w:rsidR="008626D5" w:rsidRDefault="008626D5" w:rsidP="00EC6F4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A0C500" w14:textId="77777777" w:rsidR="008626D5" w:rsidRDefault="00862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76CB3E" w14:textId="77777777" w:rsidR="000001C4" w:rsidRDefault="000001C4" w:rsidP="008626D5">
      <w:pPr>
        <w:spacing w:line="240" w:lineRule="auto"/>
      </w:pPr>
      <w:r>
        <w:separator/>
      </w:r>
    </w:p>
  </w:footnote>
  <w:footnote w:type="continuationSeparator" w:id="0">
    <w:p w14:paraId="24403CD7" w14:textId="77777777" w:rsidR="000001C4" w:rsidRDefault="000001C4" w:rsidP="008626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751248" w14:textId="7877E9CC" w:rsidR="00984B38" w:rsidRDefault="00984B38" w:rsidP="00466686">
    <w:pPr>
      <w:pStyle w:val="Header"/>
      <w:jc w:val="center"/>
    </w:pPr>
    <w:r>
      <w:t xml:space="preserve">Assignment </w:t>
    </w:r>
    <w:r w:rsidR="009029CC">
      <w:t>3A</w:t>
    </w:r>
    <w:r>
      <w:t xml:space="preserve">: </w:t>
    </w:r>
    <w:r w:rsidR="009029CC">
      <w:t xml:space="preserve">Project </w:t>
    </w:r>
    <w:r w:rsidR="0015736C">
      <w:t>S</w:t>
    </w:r>
    <w:r w:rsidR="009029CC">
      <w:t xml:space="preserve">tandup 1 </w:t>
    </w:r>
    <w:r>
      <w:t xml:space="preserve">| </w:t>
    </w:r>
    <w:r w:rsidR="0086504F" w:rsidRPr="0086504F">
      <w:t>COS30045 – Data Visualisation</w:t>
    </w:r>
    <w:r w:rsidR="00466686">
      <w:t xml:space="preserve"> | </w:t>
    </w:r>
    <w:r w:rsidR="009029CC">
      <w:t>Team 1E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517B7"/>
    <w:multiLevelType w:val="multilevel"/>
    <w:tmpl w:val="F830F716"/>
    <w:lvl w:ilvl="0">
      <w:start w:val="4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 w15:restartNumberingAfterBreak="0">
    <w:nsid w:val="067C0578"/>
    <w:multiLevelType w:val="multilevel"/>
    <w:tmpl w:val="FA74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6C0E"/>
    <w:multiLevelType w:val="multilevel"/>
    <w:tmpl w:val="38428C5C"/>
    <w:lvl w:ilvl="0">
      <w:start w:val="4"/>
      <w:numFmt w:val="decimal"/>
      <w:lvlText w:val="%1.0"/>
      <w:lvlJc w:val="left"/>
      <w:pPr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880"/>
      </w:pPr>
      <w:rPr>
        <w:rFonts w:hint="default"/>
      </w:rPr>
    </w:lvl>
  </w:abstractNum>
  <w:abstractNum w:abstractNumId="3" w15:restartNumberingAfterBreak="0">
    <w:nsid w:val="09B51506"/>
    <w:multiLevelType w:val="hybridMultilevel"/>
    <w:tmpl w:val="2020B95C"/>
    <w:lvl w:ilvl="0" w:tplc="BD6A1F86">
      <w:start w:val="1"/>
      <w:numFmt w:val="none"/>
      <w:lvlText w:val="3.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24596"/>
    <w:multiLevelType w:val="multilevel"/>
    <w:tmpl w:val="86226B00"/>
    <w:lvl w:ilvl="0">
      <w:start w:val="4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5" w15:restartNumberingAfterBreak="0">
    <w:nsid w:val="23AA63A7"/>
    <w:multiLevelType w:val="multilevel"/>
    <w:tmpl w:val="A4CC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0580C"/>
    <w:multiLevelType w:val="multilevel"/>
    <w:tmpl w:val="174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6385"/>
    <w:multiLevelType w:val="hybridMultilevel"/>
    <w:tmpl w:val="455AE55E"/>
    <w:lvl w:ilvl="0" w:tplc="4F20D86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65B51"/>
    <w:multiLevelType w:val="hybridMultilevel"/>
    <w:tmpl w:val="D528D6D4"/>
    <w:lvl w:ilvl="0" w:tplc="BD6A1F86">
      <w:start w:val="1"/>
      <w:numFmt w:val="none"/>
      <w:lvlText w:val="3.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3292D"/>
    <w:multiLevelType w:val="hybridMultilevel"/>
    <w:tmpl w:val="ACF01E56"/>
    <w:lvl w:ilvl="0" w:tplc="0FD494DA">
      <w:start w:val="1"/>
      <w:numFmt w:val="cardinalText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104B6"/>
    <w:multiLevelType w:val="hybridMultilevel"/>
    <w:tmpl w:val="F7AE580E"/>
    <w:lvl w:ilvl="0" w:tplc="4F20D86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9F26C1"/>
    <w:multiLevelType w:val="hybridMultilevel"/>
    <w:tmpl w:val="DF601F20"/>
    <w:lvl w:ilvl="0" w:tplc="425C0F7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06EFB"/>
    <w:multiLevelType w:val="hybridMultilevel"/>
    <w:tmpl w:val="BBB6C246"/>
    <w:lvl w:ilvl="0" w:tplc="4F20D86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481507"/>
    <w:multiLevelType w:val="hybridMultilevel"/>
    <w:tmpl w:val="12709E4A"/>
    <w:lvl w:ilvl="0" w:tplc="C006623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91A5C"/>
    <w:multiLevelType w:val="multilevel"/>
    <w:tmpl w:val="A874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21435"/>
    <w:multiLevelType w:val="multilevel"/>
    <w:tmpl w:val="F68AB6EC"/>
    <w:lvl w:ilvl="0">
      <w:start w:val="4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16" w15:restartNumberingAfterBreak="0">
    <w:nsid w:val="45D25797"/>
    <w:multiLevelType w:val="multilevel"/>
    <w:tmpl w:val="15E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51CE9"/>
    <w:multiLevelType w:val="hybridMultilevel"/>
    <w:tmpl w:val="BE72A218"/>
    <w:lvl w:ilvl="0" w:tplc="A69AD024">
      <w:start w:val="1"/>
      <w:numFmt w:val="none"/>
      <w:lvlText w:val="1.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F10672"/>
    <w:multiLevelType w:val="hybridMultilevel"/>
    <w:tmpl w:val="67D245C4"/>
    <w:lvl w:ilvl="0" w:tplc="DADCC2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90F19"/>
    <w:multiLevelType w:val="hybridMultilevel"/>
    <w:tmpl w:val="E03AB058"/>
    <w:lvl w:ilvl="0" w:tplc="2F901390">
      <w:start w:val="1"/>
      <w:numFmt w:val="cardinalTex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8F261B"/>
    <w:multiLevelType w:val="multilevel"/>
    <w:tmpl w:val="17FA2236"/>
    <w:lvl w:ilvl="0">
      <w:start w:val="4"/>
      <w:numFmt w:val="decimal"/>
      <w:lvlText w:val="%1.0"/>
      <w:lvlJc w:val="left"/>
      <w:pPr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880"/>
      </w:pPr>
      <w:rPr>
        <w:rFonts w:hint="default"/>
      </w:rPr>
    </w:lvl>
  </w:abstractNum>
  <w:abstractNum w:abstractNumId="21" w15:restartNumberingAfterBreak="0">
    <w:nsid w:val="5A663355"/>
    <w:multiLevelType w:val="hybridMultilevel"/>
    <w:tmpl w:val="0CF2011E"/>
    <w:lvl w:ilvl="0" w:tplc="4F20D86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0338E8"/>
    <w:multiLevelType w:val="hybridMultilevel"/>
    <w:tmpl w:val="24B6A9EE"/>
    <w:lvl w:ilvl="0" w:tplc="4F20D86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E855A73"/>
    <w:multiLevelType w:val="hybridMultilevel"/>
    <w:tmpl w:val="E126061E"/>
    <w:lvl w:ilvl="0" w:tplc="2F901390">
      <w:start w:val="1"/>
      <w:numFmt w:val="cardinalTex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5C13AC"/>
    <w:multiLevelType w:val="multilevel"/>
    <w:tmpl w:val="47D2D4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80" w:hanging="5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6ADD719A"/>
    <w:multiLevelType w:val="multilevel"/>
    <w:tmpl w:val="F53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123CE"/>
    <w:multiLevelType w:val="multilevel"/>
    <w:tmpl w:val="A26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B66BC"/>
    <w:multiLevelType w:val="hybridMultilevel"/>
    <w:tmpl w:val="F22640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B6529"/>
    <w:multiLevelType w:val="multilevel"/>
    <w:tmpl w:val="2BD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14468"/>
    <w:multiLevelType w:val="multilevel"/>
    <w:tmpl w:val="15E69B04"/>
    <w:lvl w:ilvl="0">
      <w:start w:val="1"/>
      <w:numFmt w:val="decimal"/>
      <w:pStyle w:val="Macro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7A1252F7"/>
    <w:multiLevelType w:val="hybridMultilevel"/>
    <w:tmpl w:val="30D61254"/>
    <w:lvl w:ilvl="0" w:tplc="BD6A1F86">
      <w:start w:val="1"/>
      <w:numFmt w:val="none"/>
      <w:lvlText w:val="3.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564E1E"/>
    <w:multiLevelType w:val="multilevel"/>
    <w:tmpl w:val="5B3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15528">
    <w:abstractNumId w:val="29"/>
  </w:num>
  <w:num w:numId="2" w16cid:durableId="1312713859">
    <w:abstractNumId w:val="26"/>
  </w:num>
  <w:num w:numId="3" w16cid:durableId="607543279">
    <w:abstractNumId w:val="25"/>
  </w:num>
  <w:num w:numId="4" w16cid:durableId="2028679957">
    <w:abstractNumId w:val="5"/>
  </w:num>
  <w:num w:numId="5" w16cid:durableId="860509185">
    <w:abstractNumId w:val="6"/>
  </w:num>
  <w:num w:numId="6" w16cid:durableId="1859731957">
    <w:abstractNumId w:val="16"/>
  </w:num>
  <w:num w:numId="7" w16cid:durableId="1084302976">
    <w:abstractNumId w:val="14"/>
  </w:num>
  <w:num w:numId="8" w16cid:durableId="142966273">
    <w:abstractNumId w:val="31"/>
  </w:num>
  <w:num w:numId="9" w16cid:durableId="1580599086">
    <w:abstractNumId w:val="24"/>
  </w:num>
  <w:num w:numId="10" w16cid:durableId="1393772797">
    <w:abstractNumId w:val="17"/>
  </w:num>
  <w:num w:numId="11" w16cid:durableId="2010591876">
    <w:abstractNumId w:val="11"/>
  </w:num>
  <w:num w:numId="12" w16cid:durableId="1598824783">
    <w:abstractNumId w:val="30"/>
  </w:num>
  <w:num w:numId="13" w16cid:durableId="2039119140">
    <w:abstractNumId w:val="8"/>
  </w:num>
  <w:num w:numId="14" w16cid:durableId="171800040">
    <w:abstractNumId w:val="3"/>
  </w:num>
  <w:num w:numId="15" w16cid:durableId="1573812194">
    <w:abstractNumId w:val="27"/>
  </w:num>
  <w:num w:numId="16" w16cid:durableId="243223011">
    <w:abstractNumId w:val="23"/>
  </w:num>
  <w:num w:numId="17" w16cid:durableId="713121826">
    <w:abstractNumId w:val="19"/>
  </w:num>
  <w:num w:numId="18" w16cid:durableId="1915771413">
    <w:abstractNumId w:val="18"/>
  </w:num>
  <w:num w:numId="19" w16cid:durableId="1674139550">
    <w:abstractNumId w:val="0"/>
  </w:num>
  <w:num w:numId="20" w16cid:durableId="168561905">
    <w:abstractNumId w:val="2"/>
  </w:num>
  <w:num w:numId="21" w16cid:durableId="78216317">
    <w:abstractNumId w:val="15"/>
  </w:num>
  <w:num w:numId="22" w16cid:durableId="2068530488">
    <w:abstractNumId w:val="20"/>
  </w:num>
  <w:num w:numId="23" w16cid:durableId="761489948">
    <w:abstractNumId w:val="4"/>
  </w:num>
  <w:num w:numId="24" w16cid:durableId="1572692034">
    <w:abstractNumId w:val="28"/>
  </w:num>
  <w:num w:numId="25" w16cid:durableId="1172182841">
    <w:abstractNumId w:val="1"/>
  </w:num>
  <w:num w:numId="26" w16cid:durableId="2101681936">
    <w:abstractNumId w:val="21"/>
  </w:num>
  <w:num w:numId="27" w16cid:durableId="388309425">
    <w:abstractNumId w:val="12"/>
  </w:num>
  <w:num w:numId="28" w16cid:durableId="1002470248">
    <w:abstractNumId w:val="7"/>
  </w:num>
  <w:num w:numId="29" w16cid:durableId="824127566">
    <w:abstractNumId w:val="22"/>
  </w:num>
  <w:num w:numId="30" w16cid:durableId="819544933">
    <w:abstractNumId w:val="10"/>
  </w:num>
  <w:num w:numId="31" w16cid:durableId="485976709">
    <w:abstractNumId w:val="9"/>
  </w:num>
  <w:num w:numId="32" w16cid:durableId="1751534459">
    <w:abstractNumId w:val="13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CE"/>
    <w:rsid w:val="000001C4"/>
    <w:rsid w:val="00001888"/>
    <w:rsid w:val="00010E6B"/>
    <w:rsid w:val="00012F86"/>
    <w:rsid w:val="000142DE"/>
    <w:rsid w:val="00017E5A"/>
    <w:rsid w:val="000225E1"/>
    <w:rsid w:val="00027890"/>
    <w:rsid w:val="00030AEC"/>
    <w:rsid w:val="00035405"/>
    <w:rsid w:val="000412A7"/>
    <w:rsid w:val="00045B8D"/>
    <w:rsid w:val="0005114B"/>
    <w:rsid w:val="00053BC3"/>
    <w:rsid w:val="0005468C"/>
    <w:rsid w:val="000546DE"/>
    <w:rsid w:val="00056F2D"/>
    <w:rsid w:val="000629F7"/>
    <w:rsid w:val="00063006"/>
    <w:rsid w:val="00064816"/>
    <w:rsid w:val="000736E5"/>
    <w:rsid w:val="0007681C"/>
    <w:rsid w:val="00077536"/>
    <w:rsid w:val="00083022"/>
    <w:rsid w:val="00083CEB"/>
    <w:rsid w:val="0008531A"/>
    <w:rsid w:val="00087700"/>
    <w:rsid w:val="000903D4"/>
    <w:rsid w:val="0009271B"/>
    <w:rsid w:val="000928DC"/>
    <w:rsid w:val="0009298C"/>
    <w:rsid w:val="000954A3"/>
    <w:rsid w:val="000956BC"/>
    <w:rsid w:val="000A209A"/>
    <w:rsid w:val="000A3D89"/>
    <w:rsid w:val="000A47DF"/>
    <w:rsid w:val="000A4A3D"/>
    <w:rsid w:val="000A4E98"/>
    <w:rsid w:val="000A597A"/>
    <w:rsid w:val="000B5025"/>
    <w:rsid w:val="000B659A"/>
    <w:rsid w:val="000C5276"/>
    <w:rsid w:val="000D00BD"/>
    <w:rsid w:val="000D03EC"/>
    <w:rsid w:val="000D4483"/>
    <w:rsid w:val="000D6F6F"/>
    <w:rsid w:val="000E0A4A"/>
    <w:rsid w:val="000E20A4"/>
    <w:rsid w:val="000E3799"/>
    <w:rsid w:val="000F0CDC"/>
    <w:rsid w:val="000F0F7A"/>
    <w:rsid w:val="000F4C9A"/>
    <w:rsid w:val="0010204F"/>
    <w:rsid w:val="001044B7"/>
    <w:rsid w:val="00104B73"/>
    <w:rsid w:val="00104C24"/>
    <w:rsid w:val="00104CF7"/>
    <w:rsid w:val="00105AB0"/>
    <w:rsid w:val="001063FA"/>
    <w:rsid w:val="00106ED9"/>
    <w:rsid w:val="00107319"/>
    <w:rsid w:val="00107FE1"/>
    <w:rsid w:val="0011266B"/>
    <w:rsid w:val="00112EC5"/>
    <w:rsid w:val="001136EA"/>
    <w:rsid w:val="001139DF"/>
    <w:rsid w:val="00115780"/>
    <w:rsid w:val="00121828"/>
    <w:rsid w:val="00125048"/>
    <w:rsid w:val="00126304"/>
    <w:rsid w:val="001302C9"/>
    <w:rsid w:val="00132661"/>
    <w:rsid w:val="00133031"/>
    <w:rsid w:val="00137A61"/>
    <w:rsid w:val="001416F7"/>
    <w:rsid w:val="001455BD"/>
    <w:rsid w:val="001514C8"/>
    <w:rsid w:val="00153DEC"/>
    <w:rsid w:val="0015736C"/>
    <w:rsid w:val="00161433"/>
    <w:rsid w:val="001636B2"/>
    <w:rsid w:val="00163C41"/>
    <w:rsid w:val="00163CD5"/>
    <w:rsid w:val="0016599C"/>
    <w:rsid w:val="001662F2"/>
    <w:rsid w:val="00166FE3"/>
    <w:rsid w:val="0017039A"/>
    <w:rsid w:val="00171A7E"/>
    <w:rsid w:val="00172112"/>
    <w:rsid w:val="001729D1"/>
    <w:rsid w:val="001752A4"/>
    <w:rsid w:val="001766E7"/>
    <w:rsid w:val="00180BA0"/>
    <w:rsid w:val="00183DA3"/>
    <w:rsid w:val="00184D4D"/>
    <w:rsid w:val="001850F8"/>
    <w:rsid w:val="001862C1"/>
    <w:rsid w:val="0018773C"/>
    <w:rsid w:val="00191246"/>
    <w:rsid w:val="00191675"/>
    <w:rsid w:val="00195F92"/>
    <w:rsid w:val="00196A31"/>
    <w:rsid w:val="001A0672"/>
    <w:rsid w:val="001A0B28"/>
    <w:rsid w:val="001A3ACA"/>
    <w:rsid w:val="001A5F6F"/>
    <w:rsid w:val="001A6F68"/>
    <w:rsid w:val="001B1C2A"/>
    <w:rsid w:val="001B39E0"/>
    <w:rsid w:val="001B575F"/>
    <w:rsid w:val="001B6006"/>
    <w:rsid w:val="001B70DA"/>
    <w:rsid w:val="001C3233"/>
    <w:rsid w:val="001C54EA"/>
    <w:rsid w:val="001D0088"/>
    <w:rsid w:val="001D0B18"/>
    <w:rsid w:val="001D1714"/>
    <w:rsid w:val="001D1860"/>
    <w:rsid w:val="001D29BE"/>
    <w:rsid w:val="001E176C"/>
    <w:rsid w:val="001E2F62"/>
    <w:rsid w:val="001E3E66"/>
    <w:rsid w:val="001F14BC"/>
    <w:rsid w:val="001F1D74"/>
    <w:rsid w:val="001F5FF3"/>
    <w:rsid w:val="002015DF"/>
    <w:rsid w:val="0020381B"/>
    <w:rsid w:val="00203B4C"/>
    <w:rsid w:val="002047FE"/>
    <w:rsid w:val="002053FD"/>
    <w:rsid w:val="00205E7E"/>
    <w:rsid w:val="00206D5A"/>
    <w:rsid w:val="00211319"/>
    <w:rsid w:val="00213A36"/>
    <w:rsid w:val="00215D5B"/>
    <w:rsid w:val="00217C7D"/>
    <w:rsid w:val="00217FC1"/>
    <w:rsid w:val="002305E9"/>
    <w:rsid w:val="00243D0C"/>
    <w:rsid w:val="00244133"/>
    <w:rsid w:val="00246E79"/>
    <w:rsid w:val="002519F6"/>
    <w:rsid w:val="002543DB"/>
    <w:rsid w:val="00256878"/>
    <w:rsid w:val="002578F8"/>
    <w:rsid w:val="002608CF"/>
    <w:rsid w:val="002625A9"/>
    <w:rsid w:val="0026277D"/>
    <w:rsid w:val="002631FF"/>
    <w:rsid w:val="002632F5"/>
    <w:rsid w:val="00263C82"/>
    <w:rsid w:val="00265C2D"/>
    <w:rsid w:val="002671E7"/>
    <w:rsid w:val="00274B4D"/>
    <w:rsid w:val="00275E43"/>
    <w:rsid w:val="002764DA"/>
    <w:rsid w:val="00276B5B"/>
    <w:rsid w:val="00281E1B"/>
    <w:rsid w:val="00282043"/>
    <w:rsid w:val="00282C1A"/>
    <w:rsid w:val="002862AA"/>
    <w:rsid w:val="002A05D2"/>
    <w:rsid w:val="002A4A1F"/>
    <w:rsid w:val="002A5063"/>
    <w:rsid w:val="002A5B20"/>
    <w:rsid w:val="002B13C0"/>
    <w:rsid w:val="002B2934"/>
    <w:rsid w:val="002B2B8D"/>
    <w:rsid w:val="002B2DDE"/>
    <w:rsid w:val="002B51D1"/>
    <w:rsid w:val="002B5B73"/>
    <w:rsid w:val="002B5EB4"/>
    <w:rsid w:val="002B6646"/>
    <w:rsid w:val="002C6247"/>
    <w:rsid w:val="002D0AA3"/>
    <w:rsid w:val="002D1A4D"/>
    <w:rsid w:val="002D1FBA"/>
    <w:rsid w:val="002D3452"/>
    <w:rsid w:val="002D4BCE"/>
    <w:rsid w:val="002D5458"/>
    <w:rsid w:val="002D606B"/>
    <w:rsid w:val="002E161E"/>
    <w:rsid w:val="002E17B1"/>
    <w:rsid w:val="002E2B6C"/>
    <w:rsid w:val="002E4CA3"/>
    <w:rsid w:val="002E4E98"/>
    <w:rsid w:val="002E5695"/>
    <w:rsid w:val="002E65A1"/>
    <w:rsid w:val="002F0020"/>
    <w:rsid w:val="002F19A7"/>
    <w:rsid w:val="002F2CA3"/>
    <w:rsid w:val="002F4EDA"/>
    <w:rsid w:val="002F7516"/>
    <w:rsid w:val="00300A05"/>
    <w:rsid w:val="003036EC"/>
    <w:rsid w:val="003044F1"/>
    <w:rsid w:val="0030475A"/>
    <w:rsid w:val="003121DF"/>
    <w:rsid w:val="003139E2"/>
    <w:rsid w:val="00313BB0"/>
    <w:rsid w:val="00321C47"/>
    <w:rsid w:val="00321FA3"/>
    <w:rsid w:val="00322D14"/>
    <w:rsid w:val="003243D0"/>
    <w:rsid w:val="003266D8"/>
    <w:rsid w:val="00330D2A"/>
    <w:rsid w:val="00330E3C"/>
    <w:rsid w:val="003323BA"/>
    <w:rsid w:val="00336650"/>
    <w:rsid w:val="003437DC"/>
    <w:rsid w:val="00346023"/>
    <w:rsid w:val="0034664C"/>
    <w:rsid w:val="00352603"/>
    <w:rsid w:val="003535B5"/>
    <w:rsid w:val="0035503E"/>
    <w:rsid w:val="0035561B"/>
    <w:rsid w:val="00355E1F"/>
    <w:rsid w:val="0036138B"/>
    <w:rsid w:val="00362D73"/>
    <w:rsid w:val="00363E7C"/>
    <w:rsid w:val="0036687A"/>
    <w:rsid w:val="00370593"/>
    <w:rsid w:val="0037062E"/>
    <w:rsid w:val="0037065E"/>
    <w:rsid w:val="00374799"/>
    <w:rsid w:val="00376759"/>
    <w:rsid w:val="00377F10"/>
    <w:rsid w:val="00380146"/>
    <w:rsid w:val="003804D2"/>
    <w:rsid w:val="00381E95"/>
    <w:rsid w:val="003824F5"/>
    <w:rsid w:val="00382AF2"/>
    <w:rsid w:val="00382ECD"/>
    <w:rsid w:val="00383291"/>
    <w:rsid w:val="00385834"/>
    <w:rsid w:val="00387D7A"/>
    <w:rsid w:val="003908C3"/>
    <w:rsid w:val="0039177D"/>
    <w:rsid w:val="003923DF"/>
    <w:rsid w:val="0039311B"/>
    <w:rsid w:val="003A0658"/>
    <w:rsid w:val="003A3FF4"/>
    <w:rsid w:val="003A4804"/>
    <w:rsid w:val="003A7841"/>
    <w:rsid w:val="003B444E"/>
    <w:rsid w:val="003B48C5"/>
    <w:rsid w:val="003C6811"/>
    <w:rsid w:val="003C7629"/>
    <w:rsid w:val="003D0568"/>
    <w:rsid w:val="003D3DBE"/>
    <w:rsid w:val="003D4E5F"/>
    <w:rsid w:val="003D64EC"/>
    <w:rsid w:val="003D7D37"/>
    <w:rsid w:val="003E0524"/>
    <w:rsid w:val="003E579F"/>
    <w:rsid w:val="003F465B"/>
    <w:rsid w:val="003F65B9"/>
    <w:rsid w:val="0040038C"/>
    <w:rsid w:val="00401E16"/>
    <w:rsid w:val="00404581"/>
    <w:rsid w:val="00407E8C"/>
    <w:rsid w:val="00417A0C"/>
    <w:rsid w:val="00423F69"/>
    <w:rsid w:val="00425506"/>
    <w:rsid w:val="00427D90"/>
    <w:rsid w:val="0043268B"/>
    <w:rsid w:val="004366AD"/>
    <w:rsid w:val="00436B7C"/>
    <w:rsid w:val="00437503"/>
    <w:rsid w:val="004402C2"/>
    <w:rsid w:val="00440BBC"/>
    <w:rsid w:val="004410DB"/>
    <w:rsid w:val="0044194E"/>
    <w:rsid w:val="00450412"/>
    <w:rsid w:val="004532BD"/>
    <w:rsid w:val="00453B05"/>
    <w:rsid w:val="00455B94"/>
    <w:rsid w:val="0046011D"/>
    <w:rsid w:val="004604A1"/>
    <w:rsid w:val="00460CC7"/>
    <w:rsid w:val="004655A0"/>
    <w:rsid w:val="00466686"/>
    <w:rsid w:val="00466A32"/>
    <w:rsid w:val="004701B3"/>
    <w:rsid w:val="00472AC9"/>
    <w:rsid w:val="004730FD"/>
    <w:rsid w:val="0047400F"/>
    <w:rsid w:val="004746C4"/>
    <w:rsid w:val="00474D93"/>
    <w:rsid w:val="00476B82"/>
    <w:rsid w:val="00481811"/>
    <w:rsid w:val="00485A9F"/>
    <w:rsid w:val="00486C86"/>
    <w:rsid w:val="00486D93"/>
    <w:rsid w:val="004921EA"/>
    <w:rsid w:val="004965EA"/>
    <w:rsid w:val="004A118B"/>
    <w:rsid w:val="004A1A27"/>
    <w:rsid w:val="004A597A"/>
    <w:rsid w:val="004A67CB"/>
    <w:rsid w:val="004A6F14"/>
    <w:rsid w:val="004B072B"/>
    <w:rsid w:val="004B1E83"/>
    <w:rsid w:val="004B3204"/>
    <w:rsid w:val="004B5FFB"/>
    <w:rsid w:val="004B7A69"/>
    <w:rsid w:val="004C040E"/>
    <w:rsid w:val="004C19D0"/>
    <w:rsid w:val="004C567A"/>
    <w:rsid w:val="004C6212"/>
    <w:rsid w:val="004C6DB5"/>
    <w:rsid w:val="004D1935"/>
    <w:rsid w:val="004D271E"/>
    <w:rsid w:val="004D27B8"/>
    <w:rsid w:val="004D3F43"/>
    <w:rsid w:val="004D4671"/>
    <w:rsid w:val="004D5C5A"/>
    <w:rsid w:val="004D6806"/>
    <w:rsid w:val="004E1A48"/>
    <w:rsid w:val="004E2459"/>
    <w:rsid w:val="004E246A"/>
    <w:rsid w:val="004E5B51"/>
    <w:rsid w:val="004F4850"/>
    <w:rsid w:val="004F487B"/>
    <w:rsid w:val="004F4A82"/>
    <w:rsid w:val="004F6153"/>
    <w:rsid w:val="004F6503"/>
    <w:rsid w:val="00502133"/>
    <w:rsid w:val="005048DE"/>
    <w:rsid w:val="00507532"/>
    <w:rsid w:val="00511A65"/>
    <w:rsid w:val="0051273A"/>
    <w:rsid w:val="0052201D"/>
    <w:rsid w:val="00522770"/>
    <w:rsid w:val="00527508"/>
    <w:rsid w:val="00533D4D"/>
    <w:rsid w:val="00536FB6"/>
    <w:rsid w:val="00540F0E"/>
    <w:rsid w:val="00540F1A"/>
    <w:rsid w:val="00544849"/>
    <w:rsid w:val="00545A0E"/>
    <w:rsid w:val="00552CE0"/>
    <w:rsid w:val="00553A55"/>
    <w:rsid w:val="00553AD2"/>
    <w:rsid w:val="00557758"/>
    <w:rsid w:val="005625AE"/>
    <w:rsid w:val="0056483C"/>
    <w:rsid w:val="00567068"/>
    <w:rsid w:val="005709E9"/>
    <w:rsid w:val="00570E50"/>
    <w:rsid w:val="00571D66"/>
    <w:rsid w:val="00572CCB"/>
    <w:rsid w:val="00574C81"/>
    <w:rsid w:val="00575AD8"/>
    <w:rsid w:val="00575B4A"/>
    <w:rsid w:val="005819CA"/>
    <w:rsid w:val="005837B4"/>
    <w:rsid w:val="005872CE"/>
    <w:rsid w:val="00593F42"/>
    <w:rsid w:val="005A09D1"/>
    <w:rsid w:val="005A190B"/>
    <w:rsid w:val="005A1A0D"/>
    <w:rsid w:val="005A2D33"/>
    <w:rsid w:val="005A65AA"/>
    <w:rsid w:val="005A787B"/>
    <w:rsid w:val="005B0446"/>
    <w:rsid w:val="005B0913"/>
    <w:rsid w:val="005B2894"/>
    <w:rsid w:val="005B3414"/>
    <w:rsid w:val="005C47C0"/>
    <w:rsid w:val="005C518B"/>
    <w:rsid w:val="005E0408"/>
    <w:rsid w:val="005E1EF4"/>
    <w:rsid w:val="005E5168"/>
    <w:rsid w:val="005E6821"/>
    <w:rsid w:val="005E6F17"/>
    <w:rsid w:val="005F1FB4"/>
    <w:rsid w:val="005F4B6F"/>
    <w:rsid w:val="005F6767"/>
    <w:rsid w:val="005F79E5"/>
    <w:rsid w:val="005F7D64"/>
    <w:rsid w:val="0060021A"/>
    <w:rsid w:val="00604875"/>
    <w:rsid w:val="00607120"/>
    <w:rsid w:val="00613028"/>
    <w:rsid w:val="0061305F"/>
    <w:rsid w:val="00614934"/>
    <w:rsid w:val="00616C0E"/>
    <w:rsid w:val="0062257A"/>
    <w:rsid w:val="00623361"/>
    <w:rsid w:val="00633849"/>
    <w:rsid w:val="00634AFD"/>
    <w:rsid w:val="00645331"/>
    <w:rsid w:val="00650AA6"/>
    <w:rsid w:val="00650C3B"/>
    <w:rsid w:val="00651576"/>
    <w:rsid w:val="00652C30"/>
    <w:rsid w:val="006567B6"/>
    <w:rsid w:val="00661EAB"/>
    <w:rsid w:val="0066586F"/>
    <w:rsid w:val="00665C7B"/>
    <w:rsid w:val="00667055"/>
    <w:rsid w:val="00667D77"/>
    <w:rsid w:val="00670132"/>
    <w:rsid w:val="006701CF"/>
    <w:rsid w:val="00670577"/>
    <w:rsid w:val="00670D2F"/>
    <w:rsid w:val="00671A9B"/>
    <w:rsid w:val="00672784"/>
    <w:rsid w:val="0067481D"/>
    <w:rsid w:val="00676284"/>
    <w:rsid w:val="00681372"/>
    <w:rsid w:val="00684A7F"/>
    <w:rsid w:val="00684D73"/>
    <w:rsid w:val="00685167"/>
    <w:rsid w:val="00685A06"/>
    <w:rsid w:val="00693D5F"/>
    <w:rsid w:val="006957A8"/>
    <w:rsid w:val="006966D5"/>
    <w:rsid w:val="00696D32"/>
    <w:rsid w:val="006A2E82"/>
    <w:rsid w:val="006A534F"/>
    <w:rsid w:val="006A7D1C"/>
    <w:rsid w:val="006A7FB4"/>
    <w:rsid w:val="006B158D"/>
    <w:rsid w:val="006B15AC"/>
    <w:rsid w:val="006B41B4"/>
    <w:rsid w:val="006B7BE3"/>
    <w:rsid w:val="006C749B"/>
    <w:rsid w:val="006C7E11"/>
    <w:rsid w:val="006D2A2F"/>
    <w:rsid w:val="006D4574"/>
    <w:rsid w:val="006D6B3B"/>
    <w:rsid w:val="006D6C11"/>
    <w:rsid w:val="006E2E1C"/>
    <w:rsid w:val="006E470D"/>
    <w:rsid w:val="006E57FF"/>
    <w:rsid w:val="006F0397"/>
    <w:rsid w:val="006F0DAD"/>
    <w:rsid w:val="006F3339"/>
    <w:rsid w:val="006F3497"/>
    <w:rsid w:val="006F3972"/>
    <w:rsid w:val="006F3AED"/>
    <w:rsid w:val="006F3E7A"/>
    <w:rsid w:val="006F73BD"/>
    <w:rsid w:val="00702E54"/>
    <w:rsid w:val="007070D0"/>
    <w:rsid w:val="00707738"/>
    <w:rsid w:val="00711596"/>
    <w:rsid w:val="00713AE2"/>
    <w:rsid w:val="00715AFC"/>
    <w:rsid w:val="00716FDF"/>
    <w:rsid w:val="00717F76"/>
    <w:rsid w:val="007234A8"/>
    <w:rsid w:val="00723EA8"/>
    <w:rsid w:val="00725415"/>
    <w:rsid w:val="007264A9"/>
    <w:rsid w:val="0072706B"/>
    <w:rsid w:val="00727306"/>
    <w:rsid w:val="00727B43"/>
    <w:rsid w:val="00732A55"/>
    <w:rsid w:val="0073650E"/>
    <w:rsid w:val="007421E5"/>
    <w:rsid w:val="00743B94"/>
    <w:rsid w:val="0075115A"/>
    <w:rsid w:val="0075313B"/>
    <w:rsid w:val="007551C3"/>
    <w:rsid w:val="00755B98"/>
    <w:rsid w:val="00757F24"/>
    <w:rsid w:val="0076037A"/>
    <w:rsid w:val="00771FE9"/>
    <w:rsid w:val="0077317C"/>
    <w:rsid w:val="00774138"/>
    <w:rsid w:val="007757DF"/>
    <w:rsid w:val="00780111"/>
    <w:rsid w:val="007819BB"/>
    <w:rsid w:val="00782539"/>
    <w:rsid w:val="00783697"/>
    <w:rsid w:val="00787379"/>
    <w:rsid w:val="00792158"/>
    <w:rsid w:val="007A0DDA"/>
    <w:rsid w:val="007A4C16"/>
    <w:rsid w:val="007B0107"/>
    <w:rsid w:val="007B1B05"/>
    <w:rsid w:val="007B6490"/>
    <w:rsid w:val="007C3073"/>
    <w:rsid w:val="007C5C65"/>
    <w:rsid w:val="007C674B"/>
    <w:rsid w:val="007D05D0"/>
    <w:rsid w:val="007D24AD"/>
    <w:rsid w:val="007D2C23"/>
    <w:rsid w:val="007E0DEF"/>
    <w:rsid w:val="007E14B2"/>
    <w:rsid w:val="007E314A"/>
    <w:rsid w:val="007E3C0A"/>
    <w:rsid w:val="007E4DB4"/>
    <w:rsid w:val="007E72EE"/>
    <w:rsid w:val="007F16F9"/>
    <w:rsid w:val="007F3419"/>
    <w:rsid w:val="007F3C8D"/>
    <w:rsid w:val="007F5192"/>
    <w:rsid w:val="007F5424"/>
    <w:rsid w:val="007F7B6E"/>
    <w:rsid w:val="00800175"/>
    <w:rsid w:val="00800FF9"/>
    <w:rsid w:val="008028AB"/>
    <w:rsid w:val="00807437"/>
    <w:rsid w:val="00813AED"/>
    <w:rsid w:val="00816A0C"/>
    <w:rsid w:val="008226AE"/>
    <w:rsid w:val="00823754"/>
    <w:rsid w:val="00824451"/>
    <w:rsid w:val="00825787"/>
    <w:rsid w:val="00826621"/>
    <w:rsid w:val="00826678"/>
    <w:rsid w:val="00827DC7"/>
    <w:rsid w:val="00830259"/>
    <w:rsid w:val="00832AFE"/>
    <w:rsid w:val="00833AEF"/>
    <w:rsid w:val="008359A2"/>
    <w:rsid w:val="0083778E"/>
    <w:rsid w:val="0084711F"/>
    <w:rsid w:val="00847AB0"/>
    <w:rsid w:val="00851A50"/>
    <w:rsid w:val="00860365"/>
    <w:rsid w:val="00860F69"/>
    <w:rsid w:val="0086126D"/>
    <w:rsid w:val="00862144"/>
    <w:rsid w:val="008623B9"/>
    <w:rsid w:val="00862679"/>
    <w:rsid w:val="008626D5"/>
    <w:rsid w:val="0086504F"/>
    <w:rsid w:val="00865247"/>
    <w:rsid w:val="008739F4"/>
    <w:rsid w:val="00876CA4"/>
    <w:rsid w:val="00884F8E"/>
    <w:rsid w:val="00887911"/>
    <w:rsid w:val="00894FDD"/>
    <w:rsid w:val="00897B1C"/>
    <w:rsid w:val="00897F6E"/>
    <w:rsid w:val="008A1AE5"/>
    <w:rsid w:val="008A2B48"/>
    <w:rsid w:val="008A6F55"/>
    <w:rsid w:val="008B04DD"/>
    <w:rsid w:val="008B1918"/>
    <w:rsid w:val="008B5F41"/>
    <w:rsid w:val="008C14BC"/>
    <w:rsid w:val="008C2231"/>
    <w:rsid w:val="008C2DBE"/>
    <w:rsid w:val="008C40F6"/>
    <w:rsid w:val="008C43C0"/>
    <w:rsid w:val="008C749E"/>
    <w:rsid w:val="008C7969"/>
    <w:rsid w:val="008D6778"/>
    <w:rsid w:val="008D7972"/>
    <w:rsid w:val="008E5A09"/>
    <w:rsid w:val="008E6484"/>
    <w:rsid w:val="008E6810"/>
    <w:rsid w:val="008F2D53"/>
    <w:rsid w:val="008F66A5"/>
    <w:rsid w:val="008F674B"/>
    <w:rsid w:val="008F713E"/>
    <w:rsid w:val="009029CC"/>
    <w:rsid w:val="00906364"/>
    <w:rsid w:val="00912C68"/>
    <w:rsid w:val="00915ECA"/>
    <w:rsid w:val="00916D9D"/>
    <w:rsid w:val="0092060F"/>
    <w:rsid w:val="00922A35"/>
    <w:rsid w:val="009325E4"/>
    <w:rsid w:val="00936D5A"/>
    <w:rsid w:val="00960107"/>
    <w:rsid w:val="009646DF"/>
    <w:rsid w:val="00967180"/>
    <w:rsid w:val="009702D7"/>
    <w:rsid w:val="009732E6"/>
    <w:rsid w:val="0097425D"/>
    <w:rsid w:val="009765A3"/>
    <w:rsid w:val="009769D8"/>
    <w:rsid w:val="00977CE3"/>
    <w:rsid w:val="00980428"/>
    <w:rsid w:val="00980826"/>
    <w:rsid w:val="00980DCB"/>
    <w:rsid w:val="00984B38"/>
    <w:rsid w:val="0098597B"/>
    <w:rsid w:val="0099041C"/>
    <w:rsid w:val="00991AC8"/>
    <w:rsid w:val="009A4554"/>
    <w:rsid w:val="009B0F77"/>
    <w:rsid w:val="009B197D"/>
    <w:rsid w:val="009B3DA9"/>
    <w:rsid w:val="009C5F5B"/>
    <w:rsid w:val="009C6916"/>
    <w:rsid w:val="009D4BE1"/>
    <w:rsid w:val="009D6438"/>
    <w:rsid w:val="009E1A50"/>
    <w:rsid w:val="009E2E5E"/>
    <w:rsid w:val="009E41BE"/>
    <w:rsid w:val="009E59CD"/>
    <w:rsid w:val="009E6459"/>
    <w:rsid w:val="009F57F6"/>
    <w:rsid w:val="00A004A7"/>
    <w:rsid w:val="00A01303"/>
    <w:rsid w:val="00A05B01"/>
    <w:rsid w:val="00A06CB0"/>
    <w:rsid w:val="00A106E5"/>
    <w:rsid w:val="00A10C6E"/>
    <w:rsid w:val="00A12F31"/>
    <w:rsid w:val="00A163FC"/>
    <w:rsid w:val="00A174FB"/>
    <w:rsid w:val="00A20969"/>
    <w:rsid w:val="00A20F17"/>
    <w:rsid w:val="00A22998"/>
    <w:rsid w:val="00A22B8B"/>
    <w:rsid w:val="00A24596"/>
    <w:rsid w:val="00A260A9"/>
    <w:rsid w:val="00A31616"/>
    <w:rsid w:val="00A37551"/>
    <w:rsid w:val="00A375BF"/>
    <w:rsid w:val="00A414BF"/>
    <w:rsid w:val="00A4276D"/>
    <w:rsid w:val="00A47678"/>
    <w:rsid w:val="00A476F9"/>
    <w:rsid w:val="00A5079E"/>
    <w:rsid w:val="00A50FF0"/>
    <w:rsid w:val="00A522A4"/>
    <w:rsid w:val="00A5559F"/>
    <w:rsid w:val="00A61EC0"/>
    <w:rsid w:val="00A644B3"/>
    <w:rsid w:val="00A66123"/>
    <w:rsid w:val="00A6651B"/>
    <w:rsid w:val="00A66AE1"/>
    <w:rsid w:val="00A704D4"/>
    <w:rsid w:val="00A709BE"/>
    <w:rsid w:val="00A720D3"/>
    <w:rsid w:val="00A73FE5"/>
    <w:rsid w:val="00A74042"/>
    <w:rsid w:val="00A76FCF"/>
    <w:rsid w:val="00A7743D"/>
    <w:rsid w:val="00A822BB"/>
    <w:rsid w:val="00A83219"/>
    <w:rsid w:val="00A846FE"/>
    <w:rsid w:val="00A84B73"/>
    <w:rsid w:val="00A86286"/>
    <w:rsid w:val="00A872DA"/>
    <w:rsid w:val="00A920B9"/>
    <w:rsid w:val="00A92362"/>
    <w:rsid w:val="00A943DD"/>
    <w:rsid w:val="00A95E85"/>
    <w:rsid w:val="00A960BB"/>
    <w:rsid w:val="00A97523"/>
    <w:rsid w:val="00AA1A5D"/>
    <w:rsid w:val="00AA249D"/>
    <w:rsid w:val="00AA2608"/>
    <w:rsid w:val="00AA76FE"/>
    <w:rsid w:val="00AA7B1F"/>
    <w:rsid w:val="00AA7EF7"/>
    <w:rsid w:val="00AB03AC"/>
    <w:rsid w:val="00AB0A90"/>
    <w:rsid w:val="00AB2C41"/>
    <w:rsid w:val="00AB32A0"/>
    <w:rsid w:val="00AB38A2"/>
    <w:rsid w:val="00AB73EF"/>
    <w:rsid w:val="00AC16E3"/>
    <w:rsid w:val="00AC1985"/>
    <w:rsid w:val="00AC4FE1"/>
    <w:rsid w:val="00AC7110"/>
    <w:rsid w:val="00AC74D0"/>
    <w:rsid w:val="00AD101E"/>
    <w:rsid w:val="00AD447B"/>
    <w:rsid w:val="00AE2904"/>
    <w:rsid w:val="00AE4E94"/>
    <w:rsid w:val="00AF2944"/>
    <w:rsid w:val="00B01DD7"/>
    <w:rsid w:val="00B02BCB"/>
    <w:rsid w:val="00B02F0E"/>
    <w:rsid w:val="00B04754"/>
    <w:rsid w:val="00B063ED"/>
    <w:rsid w:val="00B065C4"/>
    <w:rsid w:val="00B112B0"/>
    <w:rsid w:val="00B17189"/>
    <w:rsid w:val="00B177A1"/>
    <w:rsid w:val="00B20468"/>
    <w:rsid w:val="00B24A7E"/>
    <w:rsid w:val="00B24DB8"/>
    <w:rsid w:val="00B2505B"/>
    <w:rsid w:val="00B260CB"/>
    <w:rsid w:val="00B277C3"/>
    <w:rsid w:val="00B303B3"/>
    <w:rsid w:val="00B31F2B"/>
    <w:rsid w:val="00B3294D"/>
    <w:rsid w:val="00B33B3B"/>
    <w:rsid w:val="00B35389"/>
    <w:rsid w:val="00B37C41"/>
    <w:rsid w:val="00B401CC"/>
    <w:rsid w:val="00B40583"/>
    <w:rsid w:val="00B417FA"/>
    <w:rsid w:val="00B42827"/>
    <w:rsid w:val="00B45F06"/>
    <w:rsid w:val="00B52332"/>
    <w:rsid w:val="00B528F8"/>
    <w:rsid w:val="00B56C3A"/>
    <w:rsid w:val="00B579E6"/>
    <w:rsid w:val="00B60A6A"/>
    <w:rsid w:val="00B61659"/>
    <w:rsid w:val="00B620CA"/>
    <w:rsid w:val="00B6354A"/>
    <w:rsid w:val="00B646D0"/>
    <w:rsid w:val="00B7126D"/>
    <w:rsid w:val="00B7684E"/>
    <w:rsid w:val="00B81034"/>
    <w:rsid w:val="00B853DE"/>
    <w:rsid w:val="00B85B83"/>
    <w:rsid w:val="00B92053"/>
    <w:rsid w:val="00B9275C"/>
    <w:rsid w:val="00B92BAF"/>
    <w:rsid w:val="00B95692"/>
    <w:rsid w:val="00BA2D91"/>
    <w:rsid w:val="00BA564C"/>
    <w:rsid w:val="00BB1934"/>
    <w:rsid w:val="00BB6058"/>
    <w:rsid w:val="00BB7E9F"/>
    <w:rsid w:val="00BC149D"/>
    <w:rsid w:val="00BC1626"/>
    <w:rsid w:val="00BC4D85"/>
    <w:rsid w:val="00BC5AC4"/>
    <w:rsid w:val="00BC6FA7"/>
    <w:rsid w:val="00BD25D6"/>
    <w:rsid w:val="00BD31DF"/>
    <w:rsid w:val="00BD381D"/>
    <w:rsid w:val="00BD42DC"/>
    <w:rsid w:val="00BD571F"/>
    <w:rsid w:val="00BD574A"/>
    <w:rsid w:val="00BD5896"/>
    <w:rsid w:val="00BD65B2"/>
    <w:rsid w:val="00BE0678"/>
    <w:rsid w:val="00BE173A"/>
    <w:rsid w:val="00BE2089"/>
    <w:rsid w:val="00BE3625"/>
    <w:rsid w:val="00BE4A50"/>
    <w:rsid w:val="00BE5C1F"/>
    <w:rsid w:val="00BE7D7D"/>
    <w:rsid w:val="00BF7B16"/>
    <w:rsid w:val="00BF7F03"/>
    <w:rsid w:val="00C00A88"/>
    <w:rsid w:val="00C0288F"/>
    <w:rsid w:val="00C06147"/>
    <w:rsid w:val="00C06409"/>
    <w:rsid w:val="00C10F53"/>
    <w:rsid w:val="00C13972"/>
    <w:rsid w:val="00C14145"/>
    <w:rsid w:val="00C200D5"/>
    <w:rsid w:val="00C22E36"/>
    <w:rsid w:val="00C236B1"/>
    <w:rsid w:val="00C24976"/>
    <w:rsid w:val="00C25946"/>
    <w:rsid w:val="00C26A7D"/>
    <w:rsid w:val="00C26DC4"/>
    <w:rsid w:val="00C316B3"/>
    <w:rsid w:val="00C329E8"/>
    <w:rsid w:val="00C36631"/>
    <w:rsid w:val="00C36FF5"/>
    <w:rsid w:val="00C4012D"/>
    <w:rsid w:val="00C40CE7"/>
    <w:rsid w:val="00C4438E"/>
    <w:rsid w:val="00C51F7D"/>
    <w:rsid w:val="00C53B66"/>
    <w:rsid w:val="00C53BB5"/>
    <w:rsid w:val="00C54448"/>
    <w:rsid w:val="00C546CD"/>
    <w:rsid w:val="00C5504D"/>
    <w:rsid w:val="00C62A5D"/>
    <w:rsid w:val="00C659FD"/>
    <w:rsid w:val="00C67EAF"/>
    <w:rsid w:val="00C70235"/>
    <w:rsid w:val="00C80D01"/>
    <w:rsid w:val="00C8175A"/>
    <w:rsid w:val="00C81B00"/>
    <w:rsid w:val="00C81C3C"/>
    <w:rsid w:val="00C848EB"/>
    <w:rsid w:val="00C85033"/>
    <w:rsid w:val="00C85DB6"/>
    <w:rsid w:val="00C87660"/>
    <w:rsid w:val="00C9186A"/>
    <w:rsid w:val="00C92532"/>
    <w:rsid w:val="00C926F5"/>
    <w:rsid w:val="00C936FE"/>
    <w:rsid w:val="00CA54D8"/>
    <w:rsid w:val="00CA5F4D"/>
    <w:rsid w:val="00CA6810"/>
    <w:rsid w:val="00CB1274"/>
    <w:rsid w:val="00CB3085"/>
    <w:rsid w:val="00CB69B6"/>
    <w:rsid w:val="00CC189F"/>
    <w:rsid w:val="00CC2878"/>
    <w:rsid w:val="00CC5CF6"/>
    <w:rsid w:val="00CD1010"/>
    <w:rsid w:val="00CD44C1"/>
    <w:rsid w:val="00CD63E9"/>
    <w:rsid w:val="00CD6694"/>
    <w:rsid w:val="00CE42AF"/>
    <w:rsid w:val="00CF22B5"/>
    <w:rsid w:val="00CF2D0D"/>
    <w:rsid w:val="00CF396E"/>
    <w:rsid w:val="00D006D8"/>
    <w:rsid w:val="00D009B7"/>
    <w:rsid w:val="00D0119B"/>
    <w:rsid w:val="00D0214B"/>
    <w:rsid w:val="00D03C6C"/>
    <w:rsid w:val="00D04025"/>
    <w:rsid w:val="00D04F48"/>
    <w:rsid w:val="00D05E2D"/>
    <w:rsid w:val="00D112C7"/>
    <w:rsid w:val="00D11F67"/>
    <w:rsid w:val="00D12292"/>
    <w:rsid w:val="00D149AD"/>
    <w:rsid w:val="00D15104"/>
    <w:rsid w:val="00D151B3"/>
    <w:rsid w:val="00D16024"/>
    <w:rsid w:val="00D22970"/>
    <w:rsid w:val="00D22F6D"/>
    <w:rsid w:val="00D27C9C"/>
    <w:rsid w:val="00D301A7"/>
    <w:rsid w:val="00D33FFD"/>
    <w:rsid w:val="00D35BD0"/>
    <w:rsid w:val="00D44A5F"/>
    <w:rsid w:val="00D45BD4"/>
    <w:rsid w:val="00D46ECD"/>
    <w:rsid w:val="00D51AB1"/>
    <w:rsid w:val="00D542D1"/>
    <w:rsid w:val="00D6141B"/>
    <w:rsid w:val="00D6320D"/>
    <w:rsid w:val="00D66327"/>
    <w:rsid w:val="00D669A9"/>
    <w:rsid w:val="00D67B57"/>
    <w:rsid w:val="00D700E7"/>
    <w:rsid w:val="00D70AAF"/>
    <w:rsid w:val="00D712A8"/>
    <w:rsid w:val="00D768B4"/>
    <w:rsid w:val="00D76E96"/>
    <w:rsid w:val="00D8072C"/>
    <w:rsid w:val="00D822BA"/>
    <w:rsid w:val="00D831EE"/>
    <w:rsid w:val="00D839C4"/>
    <w:rsid w:val="00D8784B"/>
    <w:rsid w:val="00D90C3E"/>
    <w:rsid w:val="00D9234D"/>
    <w:rsid w:val="00D92BB9"/>
    <w:rsid w:val="00D94B7B"/>
    <w:rsid w:val="00D94FBC"/>
    <w:rsid w:val="00D95F5A"/>
    <w:rsid w:val="00D96F87"/>
    <w:rsid w:val="00D973EC"/>
    <w:rsid w:val="00DA0479"/>
    <w:rsid w:val="00DA0BC8"/>
    <w:rsid w:val="00DA16B3"/>
    <w:rsid w:val="00DB1407"/>
    <w:rsid w:val="00DB52CA"/>
    <w:rsid w:val="00DB5BB6"/>
    <w:rsid w:val="00DB75F1"/>
    <w:rsid w:val="00DC1635"/>
    <w:rsid w:val="00DC299E"/>
    <w:rsid w:val="00DC4A03"/>
    <w:rsid w:val="00DC74EB"/>
    <w:rsid w:val="00DD08E3"/>
    <w:rsid w:val="00DD10FA"/>
    <w:rsid w:val="00DD2450"/>
    <w:rsid w:val="00DD381F"/>
    <w:rsid w:val="00DD4149"/>
    <w:rsid w:val="00DD48EB"/>
    <w:rsid w:val="00DD64AC"/>
    <w:rsid w:val="00DD66ED"/>
    <w:rsid w:val="00DD6F52"/>
    <w:rsid w:val="00DD7938"/>
    <w:rsid w:val="00DD7F04"/>
    <w:rsid w:val="00DE154E"/>
    <w:rsid w:val="00DE2431"/>
    <w:rsid w:val="00DE465A"/>
    <w:rsid w:val="00DE4865"/>
    <w:rsid w:val="00DE600F"/>
    <w:rsid w:val="00DF6D18"/>
    <w:rsid w:val="00E02CFE"/>
    <w:rsid w:val="00E10D34"/>
    <w:rsid w:val="00E13633"/>
    <w:rsid w:val="00E13867"/>
    <w:rsid w:val="00E13B02"/>
    <w:rsid w:val="00E13BE6"/>
    <w:rsid w:val="00E14B7A"/>
    <w:rsid w:val="00E15070"/>
    <w:rsid w:val="00E1513E"/>
    <w:rsid w:val="00E1718F"/>
    <w:rsid w:val="00E17E07"/>
    <w:rsid w:val="00E23253"/>
    <w:rsid w:val="00E25896"/>
    <w:rsid w:val="00E2771E"/>
    <w:rsid w:val="00E320F0"/>
    <w:rsid w:val="00E432A0"/>
    <w:rsid w:val="00E433BB"/>
    <w:rsid w:val="00E43F3A"/>
    <w:rsid w:val="00E44493"/>
    <w:rsid w:val="00E45EF1"/>
    <w:rsid w:val="00E511EE"/>
    <w:rsid w:val="00E56C3C"/>
    <w:rsid w:val="00E57166"/>
    <w:rsid w:val="00E631C0"/>
    <w:rsid w:val="00E63F14"/>
    <w:rsid w:val="00E70470"/>
    <w:rsid w:val="00E708E6"/>
    <w:rsid w:val="00E7204A"/>
    <w:rsid w:val="00E73253"/>
    <w:rsid w:val="00E74290"/>
    <w:rsid w:val="00E746F6"/>
    <w:rsid w:val="00E77AB3"/>
    <w:rsid w:val="00E838E9"/>
    <w:rsid w:val="00E84B37"/>
    <w:rsid w:val="00E84B7B"/>
    <w:rsid w:val="00E8798C"/>
    <w:rsid w:val="00E95E3F"/>
    <w:rsid w:val="00EA3DCF"/>
    <w:rsid w:val="00EA6274"/>
    <w:rsid w:val="00EA7F57"/>
    <w:rsid w:val="00EB0D09"/>
    <w:rsid w:val="00EB1B74"/>
    <w:rsid w:val="00EB326D"/>
    <w:rsid w:val="00EB3D40"/>
    <w:rsid w:val="00EB5739"/>
    <w:rsid w:val="00EB5E69"/>
    <w:rsid w:val="00EB6FF1"/>
    <w:rsid w:val="00EC1D28"/>
    <w:rsid w:val="00EC60B4"/>
    <w:rsid w:val="00EC6BA9"/>
    <w:rsid w:val="00ED7BFF"/>
    <w:rsid w:val="00EE024A"/>
    <w:rsid w:val="00EE2042"/>
    <w:rsid w:val="00EE3DDB"/>
    <w:rsid w:val="00EE3E95"/>
    <w:rsid w:val="00EE4AD5"/>
    <w:rsid w:val="00EE678B"/>
    <w:rsid w:val="00EE73B6"/>
    <w:rsid w:val="00EF028B"/>
    <w:rsid w:val="00EF0359"/>
    <w:rsid w:val="00EF0AFF"/>
    <w:rsid w:val="00EF2B87"/>
    <w:rsid w:val="00EF2ECD"/>
    <w:rsid w:val="00EF30EA"/>
    <w:rsid w:val="00EF6DB6"/>
    <w:rsid w:val="00EF7B53"/>
    <w:rsid w:val="00EF7B62"/>
    <w:rsid w:val="00F028EE"/>
    <w:rsid w:val="00F02FD0"/>
    <w:rsid w:val="00F03B83"/>
    <w:rsid w:val="00F13207"/>
    <w:rsid w:val="00F15672"/>
    <w:rsid w:val="00F2068B"/>
    <w:rsid w:val="00F237F6"/>
    <w:rsid w:val="00F24BEE"/>
    <w:rsid w:val="00F26B80"/>
    <w:rsid w:val="00F26F69"/>
    <w:rsid w:val="00F27B79"/>
    <w:rsid w:val="00F30D02"/>
    <w:rsid w:val="00F31B9E"/>
    <w:rsid w:val="00F32CC2"/>
    <w:rsid w:val="00F343EB"/>
    <w:rsid w:val="00F34D1F"/>
    <w:rsid w:val="00F36166"/>
    <w:rsid w:val="00F43E65"/>
    <w:rsid w:val="00F44D0F"/>
    <w:rsid w:val="00F44F0E"/>
    <w:rsid w:val="00F45A7A"/>
    <w:rsid w:val="00F46403"/>
    <w:rsid w:val="00F51B62"/>
    <w:rsid w:val="00F54CB8"/>
    <w:rsid w:val="00F562C3"/>
    <w:rsid w:val="00F625DD"/>
    <w:rsid w:val="00F62914"/>
    <w:rsid w:val="00F63593"/>
    <w:rsid w:val="00F6426C"/>
    <w:rsid w:val="00F64DA6"/>
    <w:rsid w:val="00F65710"/>
    <w:rsid w:val="00F732D8"/>
    <w:rsid w:val="00F865CD"/>
    <w:rsid w:val="00F86E96"/>
    <w:rsid w:val="00F8725D"/>
    <w:rsid w:val="00F90D8A"/>
    <w:rsid w:val="00F958EC"/>
    <w:rsid w:val="00F95C39"/>
    <w:rsid w:val="00FA46BF"/>
    <w:rsid w:val="00FA483A"/>
    <w:rsid w:val="00FA7F17"/>
    <w:rsid w:val="00FB0C1C"/>
    <w:rsid w:val="00FB3888"/>
    <w:rsid w:val="00FB3A38"/>
    <w:rsid w:val="00FB674C"/>
    <w:rsid w:val="00FB6F2E"/>
    <w:rsid w:val="00FC4A0A"/>
    <w:rsid w:val="00FC77EA"/>
    <w:rsid w:val="00FD63E5"/>
    <w:rsid w:val="00FE5A79"/>
    <w:rsid w:val="00FF07E1"/>
    <w:rsid w:val="00FF4FD7"/>
    <w:rsid w:val="00FF53C9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B6A8"/>
  <w15:chartTrackingRefBased/>
  <w15:docId w15:val="{49043881-AB11-6040-A6D9-4EF98DF1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5B9"/>
    <w:pPr>
      <w:spacing w:line="360" w:lineRule="auto"/>
    </w:pPr>
    <w:rPr>
      <w:rFonts w:ascii="Lato" w:eastAsia="Times New Roman" w:hAnsi="Lato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2DC"/>
    <w:pPr>
      <w:keepNext/>
      <w:keepLines/>
      <w:spacing w:before="360" w:after="80"/>
      <w:outlineLvl w:val="0"/>
    </w:pPr>
    <w:rPr>
      <w:rFonts w:eastAsiaTheme="majorEastAsia" w:cstheme="majorBidi"/>
      <w:color w:val="156082" w:themeColor="accent1"/>
      <w:sz w:val="36"/>
      <w:szCs w:val="40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04F"/>
    <w:pPr>
      <w:keepNext/>
      <w:keepLines/>
      <w:spacing w:before="160" w:after="80"/>
      <w:outlineLvl w:val="1"/>
    </w:pPr>
    <w:rPr>
      <w:rFonts w:eastAsiaTheme="majorEastAsia" w:cstheme="majorBidi"/>
      <w:color w:val="215E99" w:themeColor="text2" w:themeTint="BF"/>
      <w:sz w:val="32"/>
      <w:szCs w:val="32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180BA0"/>
    <w:pPr>
      <w:outlineLvl w:val="2"/>
    </w:pPr>
  </w:style>
  <w:style w:type="paragraph" w:styleId="Heading4">
    <w:name w:val="heading 4"/>
    <w:basedOn w:val="Heading6"/>
    <w:next w:val="Normal"/>
    <w:link w:val="Heading4Char"/>
    <w:uiPriority w:val="9"/>
    <w:unhideWhenUsed/>
    <w:qFormat/>
    <w:rsid w:val="00BE5C1F"/>
    <w:pPr>
      <w:ind w:left="720"/>
      <w:outlineLvl w:val="3"/>
    </w:pPr>
    <w:rPr>
      <w:b/>
      <w:noProof/>
      <w:sz w:val="28"/>
    </w:rPr>
  </w:style>
  <w:style w:type="paragraph" w:styleId="Heading5">
    <w:name w:val="heading 5"/>
    <w:basedOn w:val="Heading1"/>
    <w:next w:val="Normal"/>
    <w:link w:val="Heading5Char"/>
    <w:uiPriority w:val="9"/>
    <w:unhideWhenUsed/>
    <w:qFormat/>
    <w:rsid w:val="00336650"/>
    <w:pPr>
      <w:jc w:val="center"/>
      <w:outlineLvl w:val="4"/>
    </w:pPr>
    <w:rPr>
      <w:color w:val="009193"/>
      <w:sz w:val="32"/>
      <w:szCs w:val="3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927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7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7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7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EE024A"/>
    <w:pPr>
      <w:numPr>
        <w:numId w:val="1"/>
      </w:numPr>
      <w:spacing w:line="276" w:lineRule="auto"/>
      <w:ind w:left="360" w:hanging="360"/>
      <w:contextualSpacing/>
    </w:pPr>
    <w:rPr>
      <w:rFonts w:ascii="Segoe UI Semilight" w:hAnsi="Segoe UI Semilight" w:cs="Segoe UI Semilight"/>
      <w:lang w:eastAsia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E024A"/>
    <w:rPr>
      <w:rFonts w:ascii="Segoe UI Semilight" w:hAnsi="Segoe UI Semilight" w:cs="Segoe UI Semilight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D42DC"/>
    <w:rPr>
      <w:rFonts w:ascii="Lato" w:eastAsiaTheme="majorEastAsia" w:hAnsi="Lato" w:cstheme="majorBidi"/>
      <w:color w:val="156082" w:themeColor="accent1"/>
      <w:kern w:val="0"/>
      <w:sz w:val="36"/>
      <w:szCs w:val="4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0204F"/>
    <w:rPr>
      <w:rFonts w:ascii="Lato" w:eastAsiaTheme="majorEastAsia" w:hAnsi="Lato" w:cstheme="majorBidi"/>
      <w:color w:val="215E99" w:themeColor="text2" w:themeTint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BA0"/>
    <w:rPr>
      <w:rFonts w:ascii="Lato" w:eastAsiaTheme="majorEastAsia" w:hAnsi="Lato" w:cstheme="majorBidi"/>
      <w:color w:val="009193"/>
      <w:kern w:val="0"/>
      <w:sz w:val="32"/>
      <w:szCs w:val="36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E5C1F"/>
    <w:rPr>
      <w:rFonts w:ascii="Lato" w:eastAsiaTheme="majorEastAsia" w:hAnsi="Lato" w:cstheme="majorBidi"/>
      <w:b/>
      <w:i/>
      <w:iCs/>
      <w:noProof/>
      <w:color w:val="595959" w:themeColor="text1" w:themeTint="A6"/>
      <w:kern w:val="0"/>
      <w:sz w:val="28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36650"/>
    <w:rPr>
      <w:rFonts w:ascii="Lato" w:eastAsiaTheme="majorEastAsia" w:hAnsi="Lato" w:cstheme="majorBidi"/>
      <w:color w:val="009193"/>
      <w:kern w:val="0"/>
      <w:sz w:val="32"/>
      <w:szCs w:val="36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092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7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7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7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7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6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6D5"/>
  </w:style>
  <w:style w:type="paragraph" w:styleId="Footer">
    <w:name w:val="footer"/>
    <w:basedOn w:val="Normal"/>
    <w:link w:val="FooterChar"/>
    <w:uiPriority w:val="99"/>
    <w:unhideWhenUsed/>
    <w:rsid w:val="008626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6D5"/>
  </w:style>
  <w:style w:type="character" w:styleId="PageNumber">
    <w:name w:val="page number"/>
    <w:basedOn w:val="DefaultParagraphFont"/>
    <w:uiPriority w:val="99"/>
    <w:semiHidden/>
    <w:unhideWhenUsed/>
    <w:rsid w:val="008626D5"/>
  </w:style>
  <w:style w:type="paragraph" w:styleId="NormalWeb">
    <w:name w:val="Normal (Web)"/>
    <w:basedOn w:val="Normal"/>
    <w:uiPriority w:val="99"/>
    <w:semiHidden/>
    <w:unhideWhenUsed/>
    <w:rsid w:val="008626D5"/>
    <w:pPr>
      <w:spacing w:before="100" w:beforeAutospacing="1" w:after="100" w:afterAutospacing="1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8626D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626D5"/>
    <w:rPr>
      <w:b/>
      <w:bCs/>
    </w:rPr>
  </w:style>
  <w:style w:type="table" w:styleId="TableGrid">
    <w:name w:val="Table Grid"/>
    <w:basedOn w:val="TableNormal"/>
    <w:uiPriority w:val="39"/>
    <w:rsid w:val="002A4A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17F7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7B0107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whitespace-normal">
    <w:name w:val="whitespace-normal"/>
    <w:basedOn w:val="Normal"/>
    <w:rsid w:val="007B0107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C85DB6"/>
    <w:pPr>
      <w:spacing w:before="480" w:after="0" w:line="276" w:lineRule="auto"/>
      <w:outlineLvl w:val="9"/>
    </w:pPr>
    <w:rPr>
      <w:rFonts w:asciiTheme="majorHAnsi" w:hAnsiTheme="majorHAnsi"/>
      <w:b/>
      <w:bCs/>
      <w:color w:val="0F4761" w:themeColor="accent1" w:themeShade="BF"/>
      <w:sz w:val="28"/>
      <w:szCs w:val="28"/>
      <w:shd w:val="clear" w:color="auto" w:fill="auto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323B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85DB6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85DB6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85DB6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85DB6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85DB6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85DB6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85DB6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85DB6"/>
    <w:pPr>
      <w:ind w:left="1920"/>
    </w:pPr>
    <w:rPr>
      <w:rFonts w:asciiTheme="minorHAnsi" w:hAnsiTheme="minorHAns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C7969"/>
    <w:rPr>
      <w:i/>
      <w:iCs/>
    </w:rPr>
  </w:style>
  <w:style w:type="paragraph" w:styleId="NoSpacing">
    <w:name w:val="No Spacing"/>
    <w:uiPriority w:val="1"/>
    <w:qFormat/>
    <w:rsid w:val="00B579E6"/>
    <w:rPr>
      <w:rFonts w:ascii="Lato" w:hAnsi="Lato"/>
    </w:rPr>
  </w:style>
  <w:style w:type="paragraph" w:customStyle="1" w:styleId="p1">
    <w:name w:val="p1"/>
    <w:basedOn w:val="Normal"/>
    <w:rsid w:val="002E2B6C"/>
    <w:pPr>
      <w:spacing w:line="240" w:lineRule="auto"/>
    </w:pPr>
    <w:rPr>
      <w:rFonts w:ascii="Helvetica" w:hAnsi="Helvetica"/>
      <w:color w:val="141413"/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E57166"/>
    <w:rPr>
      <w:color w:val="96607D" w:themeColor="followedHyperlink"/>
      <w:u w:val="single"/>
    </w:rPr>
  </w:style>
  <w:style w:type="paragraph" w:customStyle="1" w:styleId="p2">
    <w:name w:val="p2"/>
    <w:basedOn w:val="Normal"/>
    <w:rsid w:val="002D5458"/>
    <w:pPr>
      <w:spacing w:line="240" w:lineRule="auto"/>
    </w:pPr>
    <w:rPr>
      <w:rFonts w:ascii="Helvetica" w:hAnsi="Helvetica"/>
      <w:color w:val="0000FF"/>
      <w:sz w:val="20"/>
      <w:szCs w:val="20"/>
    </w:rPr>
  </w:style>
  <w:style w:type="paragraph" w:customStyle="1" w:styleId="paragraph">
    <w:name w:val="paragraph"/>
    <w:basedOn w:val="Normal"/>
    <w:rsid w:val="008D6778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normaltextrun">
    <w:name w:val="normaltextrun"/>
    <w:basedOn w:val="DefaultParagraphFont"/>
    <w:rsid w:val="008D6778"/>
  </w:style>
  <w:style w:type="character" w:customStyle="1" w:styleId="eop">
    <w:name w:val="eop"/>
    <w:basedOn w:val="DefaultParagraphFont"/>
    <w:rsid w:val="008D6778"/>
  </w:style>
  <w:style w:type="character" w:customStyle="1" w:styleId="annotation-5ddff69b-bb11-4324-948a-c0bb4cac639c">
    <w:name w:val="annotation-5ddff69b-bb11-4324-948a-c0bb4cac639c"/>
    <w:basedOn w:val="DefaultParagraphFont"/>
    <w:rsid w:val="008D6778"/>
  </w:style>
  <w:style w:type="character" w:customStyle="1" w:styleId="annotation-92289d70-9312-450e-8326-00b24fd3e32e">
    <w:name w:val="annotation-92289d70-9312-450e-8326-00b24fd3e32e"/>
    <w:basedOn w:val="DefaultParagraphFont"/>
    <w:rsid w:val="008D6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yedMahdi15/COS30045-Data-Visualisation-Project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.sen/Library/CloudStorage/OneDrive-SwinburneUniversity/Workshee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722247-6839-4944-A75C-501E130A9A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Worksheet template.dotx</Template>
  <TotalTime>5</TotalTime>
  <Pages>3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Dilhani Seneviratne</dc:creator>
  <cp:keywords/>
  <dc:description/>
  <cp:lastModifiedBy>Dilhani Seneviratne</cp:lastModifiedBy>
  <cp:revision>6</cp:revision>
  <cp:lastPrinted>2026-04-20T15:22:00Z</cp:lastPrinted>
  <dcterms:created xsi:type="dcterms:W3CDTF">2026-09-05T11:42:00Z</dcterms:created>
  <dcterms:modified xsi:type="dcterms:W3CDTF">2026-09-05T11:54:00Z</dcterms:modified>
</cp:coreProperties>
</file>