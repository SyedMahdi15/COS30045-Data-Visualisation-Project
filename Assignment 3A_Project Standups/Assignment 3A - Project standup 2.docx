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C55BF" w14:textId="77777777" w:rsidR="00FA7F17" w:rsidRPr="007B23C5" w:rsidRDefault="00FA7F17" w:rsidP="00FA7F17">
      <w:pPr>
        <w:pStyle w:val="Title"/>
        <w:jc w:val="center"/>
        <w:rPr>
          <w:rFonts w:ascii="Arial" w:eastAsia="Times New Roman" w:hAnsi="Arial" w:cs="Arial"/>
        </w:rPr>
      </w:pPr>
    </w:p>
    <w:p w14:paraId="7F724757" w14:textId="77777777" w:rsidR="00FA7F17" w:rsidRPr="007B23C5" w:rsidRDefault="00FA7F17" w:rsidP="00FA7F17">
      <w:pPr>
        <w:pStyle w:val="Title"/>
        <w:jc w:val="center"/>
        <w:rPr>
          <w:rFonts w:ascii="Arial" w:eastAsia="Times New Roman" w:hAnsi="Arial" w:cs="Arial"/>
        </w:rPr>
      </w:pPr>
      <w:r w:rsidRPr="007B23C5">
        <w:rPr>
          <w:rFonts w:ascii="Arial" w:hAnsi="Arial" w:cs="Arial"/>
        </w:rPr>
        <w:fldChar w:fldCharType="begin"/>
      </w:r>
      <w:r w:rsidRPr="007B23C5">
        <w:rPr>
          <w:rFonts w:ascii="Arial" w:hAnsi="Arial" w:cs="Arial"/>
        </w:rPr>
        <w:instrText xml:space="preserve"> INCLUDEPICTURE "https://encrypted-tbn0.gstatic.com/images?q=tbn:ANd9GcS74d6q7ngg1nyMp8gZWLFYYDd2pE14uWh-hA&amp;s" \* MERGEFORMATINET </w:instrText>
      </w:r>
      <w:r w:rsidRPr="007B23C5">
        <w:rPr>
          <w:rFonts w:ascii="Arial" w:hAnsi="Arial" w:cs="Arial"/>
        </w:rPr>
        <w:fldChar w:fldCharType="separate"/>
      </w:r>
      <w:r w:rsidRPr="007B23C5">
        <w:rPr>
          <w:rFonts w:ascii="Arial" w:hAnsi="Arial" w:cs="Arial"/>
          <w:noProof/>
        </w:rPr>
        <w:drawing>
          <wp:inline distT="0" distB="0" distL="0" distR="0" wp14:anchorId="663D38DE" wp14:editId="55BB98A7">
            <wp:extent cx="1858617" cy="924775"/>
            <wp:effectExtent l="0" t="0" r="0" b="2540"/>
            <wp:docPr id="1689732538" name="Picture 2" descr="Swinburne University : Alumni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inburne University : Alumni Homep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7408" cy="934125"/>
                    </a:xfrm>
                    <a:prstGeom prst="rect">
                      <a:avLst/>
                    </a:prstGeom>
                    <a:noFill/>
                    <a:ln>
                      <a:noFill/>
                    </a:ln>
                  </pic:spPr>
                </pic:pic>
              </a:graphicData>
            </a:graphic>
          </wp:inline>
        </w:drawing>
      </w:r>
      <w:r w:rsidRPr="007B23C5">
        <w:rPr>
          <w:rFonts w:ascii="Arial" w:hAnsi="Arial" w:cs="Arial"/>
        </w:rPr>
        <w:fldChar w:fldCharType="end"/>
      </w:r>
    </w:p>
    <w:p w14:paraId="5E27D555" w14:textId="77777777" w:rsidR="00FA7F17" w:rsidRPr="007B23C5" w:rsidRDefault="00FA7F17" w:rsidP="00FA7F17">
      <w:pPr>
        <w:rPr>
          <w:rFonts w:ascii="Arial" w:hAnsi="Arial" w:cs="Arial"/>
        </w:rPr>
      </w:pPr>
    </w:p>
    <w:p w14:paraId="4A18AA0D" w14:textId="5D471FB0" w:rsidR="00BD65B2" w:rsidRDefault="00BD65B2" w:rsidP="00BD65B2">
      <w:pPr>
        <w:jc w:val="center"/>
        <w:rPr>
          <w:b/>
          <w:bCs/>
          <w:color w:val="000000" w:themeColor="text1"/>
          <w:sz w:val="32"/>
          <w:szCs w:val="32"/>
        </w:rPr>
      </w:pPr>
      <w:r w:rsidRPr="00025DB5">
        <w:rPr>
          <w:b/>
          <w:bCs/>
          <w:color w:val="000000" w:themeColor="text1"/>
          <w:sz w:val="32"/>
          <w:szCs w:val="32"/>
        </w:rPr>
        <w:t xml:space="preserve">Assignment </w:t>
      </w:r>
      <w:r w:rsidR="0015736C">
        <w:rPr>
          <w:b/>
          <w:bCs/>
          <w:color w:val="000000" w:themeColor="text1"/>
          <w:sz w:val="32"/>
          <w:szCs w:val="32"/>
        </w:rPr>
        <w:t>3A: Project Standup 1</w:t>
      </w:r>
      <w:r w:rsidRPr="00025DB5">
        <w:rPr>
          <w:b/>
          <w:bCs/>
          <w:color w:val="000000" w:themeColor="text1"/>
          <w:sz w:val="32"/>
          <w:szCs w:val="32"/>
        </w:rPr>
        <w:t xml:space="preserve"> </w:t>
      </w:r>
    </w:p>
    <w:p w14:paraId="76581DB7" w14:textId="77777777" w:rsidR="00294337" w:rsidRDefault="00294337" w:rsidP="00BD65B2">
      <w:pPr>
        <w:jc w:val="center"/>
        <w:rPr>
          <w:b/>
          <w:bCs/>
          <w:color w:val="000000" w:themeColor="text1"/>
          <w:sz w:val="32"/>
          <w:szCs w:val="32"/>
        </w:rPr>
      </w:pPr>
    </w:p>
    <w:p w14:paraId="2F40A079" w14:textId="77777777" w:rsidR="00BD65B2" w:rsidRDefault="00BD65B2" w:rsidP="00BD65B2">
      <w:pPr>
        <w:jc w:val="center"/>
        <w:rPr>
          <w:color w:val="000000" w:themeColor="text1"/>
          <w:sz w:val="40"/>
          <w:szCs w:val="40"/>
          <w:shd w:val="clear" w:color="auto" w:fill="FFFFFF"/>
        </w:rPr>
      </w:pPr>
      <w:r w:rsidRPr="00025DB5">
        <w:rPr>
          <w:color w:val="000000" w:themeColor="text1"/>
          <w:sz w:val="40"/>
          <w:szCs w:val="40"/>
          <w:shd w:val="clear" w:color="auto" w:fill="FFFFFF"/>
        </w:rPr>
        <w:t xml:space="preserve">COS30045 – Data Visualisation </w:t>
      </w:r>
    </w:p>
    <w:p w14:paraId="5D58FD13" w14:textId="77777777" w:rsidR="00BD65B2" w:rsidRPr="00C06147" w:rsidRDefault="00BD65B2" w:rsidP="00BD65B2">
      <w:pPr>
        <w:jc w:val="center"/>
        <w:rPr>
          <w:rStyle w:val="Strong"/>
          <w:rFonts w:ascii="Arial" w:hAnsi="Arial" w:cs="Arial"/>
          <w:b w:val="0"/>
          <w:bCs w:val="0"/>
          <w:color w:val="000000" w:themeColor="text1"/>
          <w:shd w:val="clear" w:color="auto" w:fill="FFFFFF"/>
        </w:rPr>
      </w:pPr>
      <w:r w:rsidRPr="00C06147">
        <w:rPr>
          <w:color w:val="000000" w:themeColor="text1"/>
          <w:shd w:val="clear" w:color="auto" w:fill="FFFFFF"/>
        </w:rPr>
        <w:t>Teaching Period 0</w:t>
      </w:r>
      <w:r>
        <w:rPr>
          <w:color w:val="000000" w:themeColor="text1"/>
          <w:shd w:val="clear" w:color="auto" w:fill="FFFFFF"/>
        </w:rPr>
        <w:t>2, 2026</w:t>
      </w:r>
    </w:p>
    <w:p w14:paraId="39F1A7CE" w14:textId="77777777" w:rsidR="00BD65B2" w:rsidRDefault="00BD65B2" w:rsidP="00BD65B2">
      <w:pPr>
        <w:jc w:val="center"/>
        <w:rPr>
          <w:b/>
          <w:bCs/>
          <w:sz w:val="36"/>
          <w:szCs w:val="36"/>
        </w:rPr>
      </w:pPr>
    </w:p>
    <w:p w14:paraId="122A26F6" w14:textId="77777777" w:rsidR="00BD65B2" w:rsidRDefault="00BD65B2" w:rsidP="00BD65B2">
      <w:pPr>
        <w:rPr>
          <w:b/>
          <w:bCs/>
          <w:color w:val="000000" w:themeColor="text1"/>
          <w:sz w:val="28"/>
          <w:szCs w:val="28"/>
        </w:rPr>
      </w:pPr>
    </w:p>
    <w:p w14:paraId="4508EB13" w14:textId="77777777" w:rsidR="00294337" w:rsidRDefault="00294337" w:rsidP="00BD65B2">
      <w:pPr>
        <w:rPr>
          <w:color w:val="000000" w:themeColor="text1"/>
          <w:sz w:val="28"/>
          <w:szCs w:val="28"/>
        </w:rPr>
      </w:pPr>
    </w:p>
    <w:p w14:paraId="645DC575" w14:textId="77777777" w:rsidR="00294337" w:rsidRDefault="00294337" w:rsidP="00BD65B2">
      <w:pPr>
        <w:rPr>
          <w:color w:val="000000" w:themeColor="text1"/>
          <w:sz w:val="28"/>
          <w:szCs w:val="28"/>
        </w:rPr>
      </w:pPr>
    </w:p>
    <w:p w14:paraId="7F9747E7" w14:textId="77777777" w:rsidR="00294337" w:rsidRDefault="00294337" w:rsidP="00BD65B2">
      <w:pPr>
        <w:rPr>
          <w:color w:val="000000" w:themeColor="text1"/>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8"/>
        <w:gridCol w:w="1678"/>
      </w:tblGrid>
      <w:tr w:rsidR="00BD65B2" w14:paraId="11DF9FB7" w14:textId="77777777" w:rsidTr="00E15EB2">
        <w:trPr>
          <w:jc w:val="center"/>
        </w:trPr>
        <w:tc>
          <w:tcPr>
            <w:tcW w:w="0" w:type="auto"/>
            <w:gridSpan w:val="2"/>
            <w:tcBorders>
              <w:bottom w:val="single" w:sz="4" w:space="0" w:color="auto"/>
            </w:tcBorders>
            <w:vAlign w:val="center"/>
          </w:tcPr>
          <w:p w14:paraId="7625594C" w14:textId="77777777" w:rsidR="00BD65B2" w:rsidRPr="00025DB5" w:rsidRDefault="00BD65B2" w:rsidP="0015736C">
            <w:pPr>
              <w:spacing w:before="60" w:after="60" w:line="240" w:lineRule="auto"/>
              <w:jc w:val="center"/>
              <w:rPr>
                <w:b/>
                <w:bCs/>
                <w:color w:val="000000" w:themeColor="text1"/>
                <w:sz w:val="28"/>
                <w:szCs w:val="28"/>
              </w:rPr>
            </w:pPr>
            <w:r w:rsidRPr="00025DB5">
              <w:rPr>
                <w:b/>
                <w:bCs/>
                <w:color w:val="000000" w:themeColor="text1"/>
                <w:sz w:val="28"/>
                <w:szCs w:val="28"/>
              </w:rPr>
              <w:t>Team Members</w:t>
            </w:r>
            <w:r>
              <w:rPr>
                <w:b/>
                <w:bCs/>
                <w:color w:val="000000" w:themeColor="text1"/>
                <w:sz w:val="28"/>
                <w:szCs w:val="28"/>
              </w:rPr>
              <w:t xml:space="preserve"> – 1E</w:t>
            </w:r>
          </w:p>
        </w:tc>
      </w:tr>
      <w:tr w:rsidR="00BD65B2" w14:paraId="3A8163BD" w14:textId="77777777" w:rsidTr="00E15EB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AFEE08F" w14:textId="77777777" w:rsidR="00BD65B2" w:rsidRDefault="00BD65B2" w:rsidP="0015736C">
            <w:pPr>
              <w:spacing w:before="60" w:after="60" w:line="240" w:lineRule="auto"/>
              <w:jc w:val="center"/>
              <w:rPr>
                <w:color w:val="000000" w:themeColor="text1"/>
                <w:sz w:val="28"/>
                <w:szCs w:val="28"/>
              </w:rPr>
            </w:pPr>
            <w:r w:rsidRPr="005A6197">
              <w:rPr>
                <w:color w:val="000000" w:themeColor="text1"/>
                <w:sz w:val="28"/>
                <w:szCs w:val="28"/>
              </w:rPr>
              <w:t>Syed Muhammad Mahdi</w:t>
            </w:r>
          </w:p>
        </w:tc>
        <w:tc>
          <w:tcPr>
            <w:tcW w:w="0" w:type="auto"/>
            <w:tcBorders>
              <w:top w:val="single" w:sz="4" w:space="0" w:color="auto"/>
              <w:left w:val="single" w:sz="4" w:space="0" w:color="auto"/>
              <w:bottom w:val="single" w:sz="4" w:space="0" w:color="auto"/>
              <w:right w:val="single" w:sz="4" w:space="0" w:color="auto"/>
            </w:tcBorders>
            <w:vAlign w:val="center"/>
          </w:tcPr>
          <w:p w14:paraId="2EF9A6D1" w14:textId="77777777" w:rsidR="00BD65B2" w:rsidRDefault="00BD65B2" w:rsidP="0015736C">
            <w:pPr>
              <w:spacing w:before="60" w:after="60" w:line="240" w:lineRule="auto"/>
              <w:jc w:val="center"/>
              <w:rPr>
                <w:color w:val="000000" w:themeColor="text1"/>
                <w:sz w:val="28"/>
                <w:szCs w:val="28"/>
              </w:rPr>
            </w:pPr>
            <w:r w:rsidRPr="005A6197">
              <w:rPr>
                <w:color w:val="000000" w:themeColor="text1"/>
                <w:sz w:val="28"/>
                <w:szCs w:val="28"/>
              </w:rPr>
              <w:t>105172195</w:t>
            </w:r>
          </w:p>
        </w:tc>
      </w:tr>
      <w:tr w:rsidR="00BD65B2" w14:paraId="64BDA0D0" w14:textId="77777777" w:rsidTr="00E15EB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10DC0BE6" w14:textId="77777777" w:rsidR="00BD65B2" w:rsidRDefault="00BD65B2" w:rsidP="0015736C">
            <w:pPr>
              <w:spacing w:before="60" w:after="60" w:line="240" w:lineRule="auto"/>
              <w:jc w:val="center"/>
              <w:rPr>
                <w:color w:val="000000" w:themeColor="text1"/>
                <w:sz w:val="28"/>
                <w:szCs w:val="28"/>
              </w:rPr>
            </w:pPr>
            <w:r w:rsidRPr="005A6197">
              <w:rPr>
                <w:color w:val="000000" w:themeColor="text1"/>
                <w:sz w:val="28"/>
                <w:szCs w:val="28"/>
              </w:rPr>
              <w:t>Dilhani Seneviratne</w:t>
            </w:r>
          </w:p>
        </w:tc>
        <w:tc>
          <w:tcPr>
            <w:tcW w:w="0" w:type="auto"/>
            <w:tcBorders>
              <w:top w:val="single" w:sz="4" w:space="0" w:color="auto"/>
              <w:left w:val="single" w:sz="4" w:space="0" w:color="auto"/>
              <w:bottom w:val="single" w:sz="4" w:space="0" w:color="auto"/>
              <w:right w:val="single" w:sz="4" w:space="0" w:color="auto"/>
            </w:tcBorders>
            <w:vAlign w:val="center"/>
          </w:tcPr>
          <w:p w14:paraId="64C13FE8" w14:textId="77777777" w:rsidR="00BD65B2" w:rsidRDefault="00BD65B2" w:rsidP="0015736C">
            <w:pPr>
              <w:spacing w:before="60" w:after="60" w:line="240" w:lineRule="auto"/>
              <w:jc w:val="center"/>
              <w:rPr>
                <w:color w:val="000000" w:themeColor="text1"/>
                <w:sz w:val="28"/>
                <w:szCs w:val="28"/>
              </w:rPr>
            </w:pPr>
            <w:r>
              <w:rPr>
                <w:color w:val="000000" w:themeColor="text1"/>
                <w:sz w:val="28"/>
                <w:szCs w:val="28"/>
              </w:rPr>
              <w:t>101133033</w:t>
            </w:r>
          </w:p>
        </w:tc>
      </w:tr>
    </w:tbl>
    <w:p w14:paraId="59CF3D3A" w14:textId="77777777" w:rsidR="00BD65B2" w:rsidRDefault="00BD65B2" w:rsidP="00BD65B2">
      <w:pPr>
        <w:rPr>
          <w:color w:val="000000" w:themeColor="text1"/>
          <w:sz w:val="28"/>
          <w:szCs w:val="28"/>
        </w:rPr>
      </w:pPr>
    </w:p>
    <w:p w14:paraId="7E6CC8F6" w14:textId="77777777" w:rsidR="00BD65B2" w:rsidRDefault="00BD65B2" w:rsidP="00BD65B2">
      <w:pPr>
        <w:rPr>
          <w:color w:val="000000" w:themeColor="text1"/>
          <w:sz w:val="28"/>
          <w:szCs w:val="28"/>
        </w:rPr>
      </w:pPr>
    </w:p>
    <w:p w14:paraId="2D220F2B" w14:textId="1C386D1C" w:rsidR="00BD65B2" w:rsidRPr="00BD65B2" w:rsidRDefault="00B81578" w:rsidP="0015736C">
      <w:pPr>
        <w:jc w:val="center"/>
        <w:rPr>
          <w:color w:val="000000" w:themeColor="text1"/>
        </w:rPr>
      </w:pPr>
      <w:hyperlink r:id="rId9" w:history="1">
        <w:r w:rsidRPr="00B81578">
          <w:rPr>
            <w:rStyle w:val="Hyperlink"/>
            <w:b/>
            <w:bCs/>
          </w:rPr>
          <w:t xml:space="preserve">Submission Folder </w:t>
        </w:r>
        <w:r w:rsidR="00BD65B2" w:rsidRPr="00B81578">
          <w:rPr>
            <w:rStyle w:val="Hyperlink"/>
            <w:b/>
            <w:bCs/>
          </w:rPr>
          <w:t>GitHub Link</w:t>
        </w:r>
      </w:hyperlink>
      <w:r w:rsidRPr="00BD65B2">
        <w:rPr>
          <w:color w:val="000000" w:themeColor="text1"/>
        </w:rPr>
        <w:t xml:space="preserve"> </w:t>
      </w:r>
    </w:p>
    <w:p w14:paraId="0EACB001" w14:textId="2F28DA90" w:rsidR="00BD65B2" w:rsidRPr="00BD65B2" w:rsidRDefault="00BD65B2" w:rsidP="0015736C">
      <w:pPr>
        <w:jc w:val="center"/>
        <w:rPr>
          <w:color w:val="000000" w:themeColor="text1"/>
        </w:rPr>
      </w:pPr>
      <w:r w:rsidRPr="00BD65B2">
        <w:rPr>
          <w:b/>
          <w:bCs/>
          <w:color w:val="000000" w:themeColor="text1"/>
        </w:rPr>
        <w:t>Word Count:</w:t>
      </w:r>
      <w:r w:rsidRPr="00BD65B2">
        <w:rPr>
          <w:color w:val="000000" w:themeColor="text1"/>
        </w:rPr>
        <w:t xml:space="preserve"> </w:t>
      </w:r>
      <w:r w:rsidR="0013540B">
        <w:rPr>
          <w:color w:val="000000" w:themeColor="text1"/>
        </w:rPr>
        <w:t>630</w:t>
      </w:r>
    </w:p>
    <w:p w14:paraId="195DD1E1" w14:textId="77777777" w:rsidR="00382ECD" w:rsidRDefault="00382ECD" w:rsidP="00F26F69">
      <w:pPr>
        <w:rPr>
          <w:rStyle w:val="Strong"/>
          <w:rFonts w:cs="Arial"/>
          <w:b w:val="0"/>
          <w:bCs w:val="0"/>
          <w:color w:val="000000" w:themeColor="text1"/>
          <w:shd w:val="clear" w:color="auto" w:fill="FFFFFF"/>
        </w:rPr>
      </w:pPr>
    </w:p>
    <w:p w14:paraId="3F497630" w14:textId="77777777" w:rsidR="00F26F69" w:rsidRDefault="00F26F69" w:rsidP="00F26F69">
      <w:pPr>
        <w:rPr>
          <w:rStyle w:val="Strong"/>
          <w:rFonts w:cs="Arial"/>
          <w:b w:val="0"/>
          <w:bCs w:val="0"/>
          <w:color w:val="000000" w:themeColor="text1"/>
          <w:shd w:val="clear" w:color="auto" w:fill="FFFFFF"/>
        </w:rPr>
      </w:pPr>
    </w:p>
    <w:p w14:paraId="0047D3ED" w14:textId="77777777" w:rsidR="00E432A0" w:rsidRPr="00DD64AC" w:rsidRDefault="00E432A0" w:rsidP="00DD64AC">
      <w:pPr>
        <w:spacing w:line="240" w:lineRule="auto"/>
        <w:rPr>
          <w:rFonts w:cs="Arial"/>
          <w:b/>
          <w:bCs/>
          <w:color w:val="000000" w:themeColor="text1"/>
          <w:shd w:val="clear" w:color="auto" w:fill="FFFFFF"/>
        </w:rPr>
      </w:pPr>
    </w:p>
    <w:p w14:paraId="5E99DF52" w14:textId="77777777" w:rsidR="00E432A0" w:rsidRDefault="00E432A0">
      <w:pPr>
        <w:spacing w:line="240" w:lineRule="auto"/>
        <w:rPr>
          <w:rFonts w:eastAsiaTheme="minorHAnsi" w:cstheme="minorBidi"/>
          <w:color w:val="000000" w:themeColor="text1"/>
          <w:kern w:val="2"/>
          <w:shd w:val="clear" w:color="auto" w:fill="FFFFFF"/>
          <w:lang w:eastAsia="en-US"/>
          <w14:ligatures w14:val="standardContextual"/>
        </w:rPr>
      </w:pPr>
      <w:r>
        <w:rPr>
          <w:rFonts w:eastAsiaTheme="minorHAnsi" w:cstheme="minorBidi"/>
          <w:color w:val="000000" w:themeColor="text1"/>
          <w:kern w:val="2"/>
          <w:shd w:val="clear" w:color="auto" w:fill="FFFFFF"/>
          <w:lang w:eastAsia="en-US"/>
          <w14:ligatures w14:val="standardContextual"/>
        </w:rPr>
        <w:br w:type="page"/>
      </w:r>
    </w:p>
    <w:p w14:paraId="29498C21" w14:textId="77777777" w:rsidR="0015736C" w:rsidRPr="00005761" w:rsidRDefault="0015736C" w:rsidP="0015736C">
      <w:pPr>
        <w:rPr>
          <w:color w:val="153D63" w:themeColor="text2" w:themeTint="E6"/>
          <w:sz w:val="40"/>
          <w:szCs w:val="40"/>
        </w:rPr>
      </w:pPr>
      <w:r w:rsidRPr="00005761">
        <w:rPr>
          <w:color w:val="153D63" w:themeColor="text2" w:themeTint="E6"/>
          <w:sz w:val="40"/>
          <w:szCs w:val="40"/>
        </w:rPr>
        <w:lastRenderedPageBreak/>
        <w:t xml:space="preserve">Table of </w:t>
      </w:r>
      <w:r>
        <w:rPr>
          <w:color w:val="153D63" w:themeColor="text2" w:themeTint="E6"/>
          <w:sz w:val="40"/>
          <w:szCs w:val="40"/>
        </w:rPr>
        <w:t>C</w:t>
      </w:r>
      <w:r w:rsidRPr="00005761">
        <w:rPr>
          <w:color w:val="153D63" w:themeColor="text2" w:themeTint="E6"/>
          <w:sz w:val="40"/>
          <w:szCs w:val="40"/>
        </w:rPr>
        <w:t>ontents</w:t>
      </w:r>
    </w:p>
    <w:p w14:paraId="081F0F79" w14:textId="1BAFE6DB" w:rsidR="0013540B" w:rsidRDefault="0015736C">
      <w:pPr>
        <w:pStyle w:val="TOC1"/>
        <w:tabs>
          <w:tab w:val="left" w:pos="720"/>
          <w:tab w:val="right" w:leader="dot" w:pos="10456"/>
        </w:tabs>
        <w:rPr>
          <w:rFonts w:eastAsiaTheme="minorEastAsia" w:cstheme="minorBidi"/>
          <w:b w:val="0"/>
          <w:bCs w:val="0"/>
          <w:caps w:val="0"/>
          <w:noProof/>
          <w:kern w:val="2"/>
          <w:sz w:val="24"/>
          <w:szCs w:val="24"/>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39546166" w:history="1">
        <w:r w:rsidR="0013540B" w:rsidRPr="00C7773F">
          <w:rPr>
            <w:rStyle w:val="Hyperlink"/>
            <w:noProof/>
          </w:rPr>
          <w:t>1.0</w:t>
        </w:r>
        <w:r w:rsidR="0013540B">
          <w:rPr>
            <w:rFonts w:eastAsiaTheme="minorEastAsia" w:cstheme="minorBidi"/>
            <w:b w:val="0"/>
            <w:bCs w:val="0"/>
            <w:caps w:val="0"/>
            <w:noProof/>
            <w:kern w:val="2"/>
            <w:sz w:val="24"/>
            <w:szCs w:val="24"/>
            <w14:ligatures w14:val="standardContextual"/>
          </w:rPr>
          <w:tab/>
        </w:r>
        <w:r w:rsidR="0013540B" w:rsidRPr="00C7773F">
          <w:rPr>
            <w:rStyle w:val="Hyperlink"/>
            <w:noProof/>
          </w:rPr>
          <w:t>Team Schedule</w:t>
        </w:r>
        <w:r w:rsidR="0013540B">
          <w:rPr>
            <w:noProof/>
            <w:webHidden/>
          </w:rPr>
          <w:tab/>
        </w:r>
        <w:r w:rsidR="0013540B">
          <w:rPr>
            <w:noProof/>
            <w:webHidden/>
          </w:rPr>
          <w:fldChar w:fldCharType="begin"/>
        </w:r>
        <w:r w:rsidR="0013540B">
          <w:rPr>
            <w:noProof/>
            <w:webHidden/>
          </w:rPr>
          <w:instrText xml:space="preserve"> PAGEREF _Toc239546166 \h </w:instrText>
        </w:r>
        <w:r w:rsidR="0013540B">
          <w:rPr>
            <w:noProof/>
            <w:webHidden/>
          </w:rPr>
        </w:r>
        <w:r w:rsidR="0013540B">
          <w:rPr>
            <w:noProof/>
            <w:webHidden/>
          </w:rPr>
          <w:fldChar w:fldCharType="separate"/>
        </w:r>
        <w:r w:rsidR="00EC448E">
          <w:rPr>
            <w:noProof/>
            <w:webHidden/>
          </w:rPr>
          <w:t>3</w:t>
        </w:r>
        <w:r w:rsidR="0013540B">
          <w:rPr>
            <w:noProof/>
            <w:webHidden/>
          </w:rPr>
          <w:fldChar w:fldCharType="end"/>
        </w:r>
      </w:hyperlink>
    </w:p>
    <w:p w14:paraId="2AA13720" w14:textId="705610E7"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67" w:history="1">
        <w:r w:rsidRPr="00C7773F">
          <w:rPr>
            <w:rStyle w:val="Hyperlink"/>
            <w:noProof/>
          </w:rPr>
          <w:t>2.0</w:t>
        </w:r>
        <w:r>
          <w:rPr>
            <w:rFonts w:eastAsiaTheme="minorEastAsia" w:cstheme="minorBidi"/>
            <w:b w:val="0"/>
            <w:bCs w:val="0"/>
            <w:caps w:val="0"/>
            <w:noProof/>
            <w:kern w:val="2"/>
            <w:sz w:val="24"/>
            <w:szCs w:val="24"/>
            <w14:ligatures w14:val="standardContextual"/>
          </w:rPr>
          <w:tab/>
        </w:r>
        <w:r w:rsidRPr="00C7773F">
          <w:rPr>
            <w:rStyle w:val="Hyperlink"/>
            <w:noProof/>
          </w:rPr>
          <w:t>Team Task To-Do List</w:t>
        </w:r>
        <w:r>
          <w:rPr>
            <w:noProof/>
            <w:webHidden/>
          </w:rPr>
          <w:tab/>
        </w:r>
        <w:r>
          <w:rPr>
            <w:noProof/>
            <w:webHidden/>
          </w:rPr>
          <w:fldChar w:fldCharType="begin"/>
        </w:r>
        <w:r>
          <w:rPr>
            <w:noProof/>
            <w:webHidden/>
          </w:rPr>
          <w:instrText xml:space="preserve"> PAGEREF _Toc239546167 \h </w:instrText>
        </w:r>
        <w:r>
          <w:rPr>
            <w:noProof/>
            <w:webHidden/>
          </w:rPr>
        </w:r>
        <w:r>
          <w:rPr>
            <w:noProof/>
            <w:webHidden/>
          </w:rPr>
          <w:fldChar w:fldCharType="separate"/>
        </w:r>
        <w:r w:rsidR="00EC448E">
          <w:rPr>
            <w:noProof/>
            <w:webHidden/>
          </w:rPr>
          <w:t>3</w:t>
        </w:r>
        <w:r>
          <w:rPr>
            <w:noProof/>
            <w:webHidden/>
          </w:rPr>
          <w:fldChar w:fldCharType="end"/>
        </w:r>
      </w:hyperlink>
    </w:p>
    <w:p w14:paraId="05CC99E0" w14:textId="3AF22479"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68" w:history="1">
        <w:r w:rsidRPr="00C7773F">
          <w:rPr>
            <w:rStyle w:val="Hyperlink"/>
            <w:noProof/>
          </w:rPr>
          <w:t>3.0</w:t>
        </w:r>
        <w:r>
          <w:rPr>
            <w:rFonts w:eastAsiaTheme="minorEastAsia" w:cstheme="minorBidi"/>
            <w:b w:val="0"/>
            <w:bCs w:val="0"/>
            <w:caps w:val="0"/>
            <w:noProof/>
            <w:kern w:val="2"/>
            <w:sz w:val="24"/>
            <w:szCs w:val="24"/>
            <w14:ligatures w14:val="standardContextual"/>
          </w:rPr>
          <w:tab/>
        </w:r>
        <w:r w:rsidRPr="00C7773F">
          <w:rPr>
            <w:rStyle w:val="Hyperlink"/>
            <w:noProof/>
          </w:rPr>
          <w:t>Team Tools</w:t>
        </w:r>
        <w:r>
          <w:rPr>
            <w:noProof/>
            <w:webHidden/>
          </w:rPr>
          <w:tab/>
        </w:r>
        <w:r>
          <w:rPr>
            <w:noProof/>
            <w:webHidden/>
          </w:rPr>
          <w:fldChar w:fldCharType="begin"/>
        </w:r>
        <w:r>
          <w:rPr>
            <w:noProof/>
            <w:webHidden/>
          </w:rPr>
          <w:instrText xml:space="preserve"> PAGEREF _Toc239546168 \h </w:instrText>
        </w:r>
        <w:r>
          <w:rPr>
            <w:noProof/>
            <w:webHidden/>
          </w:rPr>
        </w:r>
        <w:r>
          <w:rPr>
            <w:noProof/>
            <w:webHidden/>
          </w:rPr>
          <w:fldChar w:fldCharType="separate"/>
        </w:r>
        <w:r w:rsidR="00EC448E">
          <w:rPr>
            <w:noProof/>
            <w:webHidden/>
          </w:rPr>
          <w:t>3</w:t>
        </w:r>
        <w:r>
          <w:rPr>
            <w:noProof/>
            <w:webHidden/>
          </w:rPr>
          <w:fldChar w:fldCharType="end"/>
        </w:r>
      </w:hyperlink>
    </w:p>
    <w:p w14:paraId="1537D249" w14:textId="77D6B17A"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69" w:history="1">
        <w:r w:rsidRPr="00C7773F">
          <w:rPr>
            <w:rStyle w:val="Hyperlink"/>
            <w:noProof/>
          </w:rPr>
          <w:t>4.0</w:t>
        </w:r>
        <w:r>
          <w:rPr>
            <w:rFonts w:eastAsiaTheme="minorEastAsia" w:cstheme="minorBidi"/>
            <w:b w:val="0"/>
            <w:bCs w:val="0"/>
            <w:caps w:val="0"/>
            <w:noProof/>
            <w:kern w:val="2"/>
            <w:sz w:val="24"/>
            <w:szCs w:val="24"/>
            <w14:ligatures w14:val="standardContextual"/>
          </w:rPr>
          <w:tab/>
        </w:r>
        <w:r w:rsidRPr="00C7773F">
          <w:rPr>
            <w:rStyle w:val="Hyperlink"/>
            <w:noProof/>
          </w:rPr>
          <w:t>Project Schedule</w:t>
        </w:r>
        <w:r>
          <w:rPr>
            <w:noProof/>
            <w:webHidden/>
          </w:rPr>
          <w:tab/>
        </w:r>
        <w:r>
          <w:rPr>
            <w:noProof/>
            <w:webHidden/>
          </w:rPr>
          <w:fldChar w:fldCharType="begin"/>
        </w:r>
        <w:r>
          <w:rPr>
            <w:noProof/>
            <w:webHidden/>
          </w:rPr>
          <w:instrText xml:space="preserve"> PAGEREF _Toc239546169 \h </w:instrText>
        </w:r>
        <w:r>
          <w:rPr>
            <w:noProof/>
            <w:webHidden/>
          </w:rPr>
        </w:r>
        <w:r>
          <w:rPr>
            <w:noProof/>
            <w:webHidden/>
          </w:rPr>
          <w:fldChar w:fldCharType="separate"/>
        </w:r>
        <w:r w:rsidR="00EC448E">
          <w:rPr>
            <w:noProof/>
            <w:webHidden/>
          </w:rPr>
          <w:t>5</w:t>
        </w:r>
        <w:r>
          <w:rPr>
            <w:noProof/>
            <w:webHidden/>
          </w:rPr>
          <w:fldChar w:fldCharType="end"/>
        </w:r>
      </w:hyperlink>
    </w:p>
    <w:p w14:paraId="198AFEEF" w14:textId="3F0AA2D8"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70" w:history="1">
        <w:r w:rsidRPr="00C7773F">
          <w:rPr>
            <w:rStyle w:val="Hyperlink"/>
            <w:noProof/>
          </w:rPr>
          <w:t>5.0</w:t>
        </w:r>
        <w:r>
          <w:rPr>
            <w:rFonts w:eastAsiaTheme="minorEastAsia" w:cstheme="minorBidi"/>
            <w:b w:val="0"/>
            <w:bCs w:val="0"/>
            <w:caps w:val="0"/>
            <w:noProof/>
            <w:kern w:val="2"/>
            <w:sz w:val="24"/>
            <w:szCs w:val="24"/>
            <w14:ligatures w14:val="standardContextual"/>
          </w:rPr>
          <w:tab/>
        </w:r>
        <w:r w:rsidRPr="00C7773F">
          <w:rPr>
            <w:rStyle w:val="Hyperlink"/>
            <w:noProof/>
          </w:rPr>
          <w:t>Teamwork Issues</w:t>
        </w:r>
        <w:r>
          <w:rPr>
            <w:noProof/>
            <w:webHidden/>
          </w:rPr>
          <w:tab/>
        </w:r>
        <w:r>
          <w:rPr>
            <w:noProof/>
            <w:webHidden/>
          </w:rPr>
          <w:fldChar w:fldCharType="begin"/>
        </w:r>
        <w:r>
          <w:rPr>
            <w:noProof/>
            <w:webHidden/>
          </w:rPr>
          <w:instrText xml:space="preserve"> PAGEREF _Toc239546170 \h </w:instrText>
        </w:r>
        <w:r>
          <w:rPr>
            <w:noProof/>
            <w:webHidden/>
          </w:rPr>
        </w:r>
        <w:r>
          <w:rPr>
            <w:noProof/>
            <w:webHidden/>
          </w:rPr>
          <w:fldChar w:fldCharType="separate"/>
        </w:r>
        <w:r w:rsidR="00EC448E">
          <w:rPr>
            <w:noProof/>
            <w:webHidden/>
          </w:rPr>
          <w:t>7</w:t>
        </w:r>
        <w:r>
          <w:rPr>
            <w:noProof/>
            <w:webHidden/>
          </w:rPr>
          <w:fldChar w:fldCharType="end"/>
        </w:r>
      </w:hyperlink>
    </w:p>
    <w:p w14:paraId="0462C416" w14:textId="6775ED1F" w:rsidR="0013540B" w:rsidRDefault="0013540B">
      <w:pPr>
        <w:pStyle w:val="TOC2"/>
        <w:tabs>
          <w:tab w:val="right" w:leader="dot" w:pos="10456"/>
        </w:tabs>
        <w:rPr>
          <w:rFonts w:eastAsiaTheme="minorEastAsia" w:cstheme="minorBidi"/>
          <w:smallCaps w:val="0"/>
          <w:noProof/>
          <w:kern w:val="2"/>
          <w:sz w:val="24"/>
          <w:szCs w:val="24"/>
          <w14:ligatures w14:val="standardContextual"/>
        </w:rPr>
      </w:pPr>
      <w:hyperlink w:anchor="_Toc239546171" w:history="1">
        <w:r w:rsidRPr="00C7773F">
          <w:rPr>
            <w:rStyle w:val="Hyperlink"/>
            <w:noProof/>
          </w:rPr>
          <w:t>Overall risk mitigation strategy:</w:t>
        </w:r>
        <w:r>
          <w:rPr>
            <w:noProof/>
            <w:webHidden/>
          </w:rPr>
          <w:tab/>
        </w:r>
        <w:r>
          <w:rPr>
            <w:noProof/>
            <w:webHidden/>
          </w:rPr>
          <w:fldChar w:fldCharType="begin"/>
        </w:r>
        <w:r>
          <w:rPr>
            <w:noProof/>
            <w:webHidden/>
          </w:rPr>
          <w:instrText xml:space="preserve"> PAGEREF _Toc239546171 \h </w:instrText>
        </w:r>
        <w:r>
          <w:rPr>
            <w:noProof/>
            <w:webHidden/>
          </w:rPr>
        </w:r>
        <w:r>
          <w:rPr>
            <w:noProof/>
            <w:webHidden/>
          </w:rPr>
          <w:fldChar w:fldCharType="separate"/>
        </w:r>
        <w:r w:rsidR="00EC448E">
          <w:rPr>
            <w:noProof/>
            <w:webHidden/>
          </w:rPr>
          <w:t>7</w:t>
        </w:r>
        <w:r>
          <w:rPr>
            <w:noProof/>
            <w:webHidden/>
          </w:rPr>
          <w:fldChar w:fldCharType="end"/>
        </w:r>
      </w:hyperlink>
    </w:p>
    <w:p w14:paraId="5F5D75AB" w14:textId="5C092861" w:rsidR="00E432A0" w:rsidRDefault="0015736C" w:rsidP="0015736C">
      <w:r>
        <w:rPr>
          <w:b/>
          <w:bCs/>
          <w:caps/>
          <w:sz w:val="20"/>
          <w:szCs w:val="20"/>
        </w:rPr>
        <w:fldChar w:fldCharType="end"/>
      </w:r>
    </w:p>
    <w:p w14:paraId="1F77FE8F" w14:textId="77777777" w:rsidR="00C85DB6" w:rsidRDefault="00C85DB6">
      <w:pPr>
        <w:spacing w:line="240" w:lineRule="auto"/>
        <w:rPr>
          <w:rFonts w:eastAsiaTheme="majorEastAsia" w:cstheme="majorBidi"/>
          <w:color w:val="153D63" w:themeColor="text2" w:themeTint="E6"/>
          <w:sz w:val="36"/>
          <w:szCs w:val="40"/>
          <w:highlight w:val="green"/>
          <w:shd w:val="clear" w:color="auto" w:fill="FFFFFF"/>
        </w:rPr>
      </w:pPr>
      <w:r>
        <w:rPr>
          <w:highlight w:val="green"/>
        </w:rPr>
        <w:br w:type="page"/>
      </w:r>
    </w:p>
    <w:p w14:paraId="596D7AD5" w14:textId="628CAE0B" w:rsidR="00A20969" w:rsidRDefault="00964961" w:rsidP="004E24A6">
      <w:pPr>
        <w:pStyle w:val="Heading1"/>
        <w:jc w:val="center"/>
      </w:pPr>
      <w:bookmarkStart w:id="0" w:name="_Toc239546166"/>
      <w:r>
        <w:lastRenderedPageBreak/>
        <w:t>Team S</w:t>
      </w:r>
      <w:r w:rsidRPr="007E35CE">
        <w:t>chedule</w:t>
      </w:r>
      <w:bookmarkEnd w:id="0"/>
    </w:p>
    <w:p w14:paraId="247E4895" w14:textId="7E5B92D7" w:rsidR="00FB6F60" w:rsidRDefault="000D7FA5" w:rsidP="0066386D">
      <w:r>
        <w:t>The team</w:t>
      </w:r>
      <w:r w:rsidR="00F75DC3">
        <w:t xml:space="preserve"> has </w:t>
      </w:r>
      <w:r w:rsidR="006970EC">
        <w:t xml:space="preserve">a conflict in personal schedules therefore regular meetings were unable to be scheduled. </w:t>
      </w:r>
      <w:r w:rsidR="00B30364">
        <w:t xml:space="preserve">Syed is available </w:t>
      </w:r>
      <w:r w:rsidR="000A2EF6">
        <w:t xml:space="preserve">before 2.30pm AEST however Dilhani is only available </w:t>
      </w:r>
      <w:r w:rsidR="00680725">
        <w:t>after business hours</w:t>
      </w:r>
      <w:r w:rsidR="003B6217">
        <w:t xml:space="preserve"> on weekdays. </w:t>
      </w:r>
      <w:r w:rsidR="00850316">
        <w:t>The first standup</w:t>
      </w:r>
      <w:r w:rsidR="006970EC">
        <w:t xml:space="preserve"> was held </w:t>
      </w:r>
      <w:r w:rsidR="00B30364">
        <w:t>midday on</w:t>
      </w:r>
      <w:r w:rsidR="006970EC">
        <w:t xml:space="preserve"> </w:t>
      </w:r>
      <w:r w:rsidR="00BE5CB6">
        <w:t>25/08/26</w:t>
      </w:r>
      <w:r w:rsidR="00482937">
        <w:t xml:space="preserve">. </w:t>
      </w:r>
    </w:p>
    <w:p w14:paraId="6D482C35" w14:textId="77777777" w:rsidR="00B10EAE" w:rsidRDefault="00B10EAE" w:rsidP="0066386D"/>
    <w:p w14:paraId="7B621FFA" w14:textId="2740CCE1" w:rsidR="00964961" w:rsidRDefault="0054077B" w:rsidP="004E24A6">
      <w:pPr>
        <w:pStyle w:val="Heading1"/>
        <w:jc w:val="center"/>
      </w:pPr>
      <w:bookmarkStart w:id="1" w:name="_Toc239546167"/>
      <w:r w:rsidRPr="00B20688">
        <w:t xml:space="preserve">Team </w:t>
      </w:r>
      <w:r w:rsidR="00964961" w:rsidRPr="00B20688">
        <w:t>Task To-Do List</w:t>
      </w:r>
      <w:bookmarkEnd w:id="1"/>
    </w:p>
    <w:p w14:paraId="43D951B6" w14:textId="0E9AC32F" w:rsidR="00F91947" w:rsidRPr="00F91947" w:rsidRDefault="00F91947" w:rsidP="00F91947">
      <w:r>
        <w:t>List of tasks to</w:t>
      </w:r>
      <w:r w:rsidR="003D5EB3">
        <w:t xml:space="preserve"> complete before next standup:</w:t>
      </w:r>
    </w:p>
    <w:p w14:paraId="2AB9C533" w14:textId="77777777" w:rsidR="00D44E9C" w:rsidRDefault="0085648F" w:rsidP="004D65BE">
      <w:pPr>
        <w:pStyle w:val="Heading5"/>
        <w:rPr>
          <w:b w:val="0"/>
          <w:bCs w:val="0"/>
        </w:rPr>
      </w:pPr>
      <w:r w:rsidRPr="00F4186C">
        <w:rPr>
          <w:b w:val="0"/>
          <w:bCs w:val="0"/>
        </w:rPr>
        <w:t xml:space="preserve">Complete and submit </w:t>
      </w:r>
      <w:r w:rsidR="00EE2B28" w:rsidRPr="00F4186C">
        <w:rPr>
          <w:b w:val="0"/>
          <w:bCs w:val="0"/>
        </w:rPr>
        <w:t>Assignment 3A: Project Standup 1.</w:t>
      </w:r>
    </w:p>
    <w:p w14:paraId="7B35FB4E" w14:textId="77777777" w:rsidR="00D44E9C" w:rsidRPr="00D44E9C" w:rsidRDefault="002604B3" w:rsidP="004D65BE">
      <w:pPr>
        <w:pStyle w:val="Heading5"/>
        <w:rPr>
          <w:b w:val="0"/>
          <w:bCs w:val="0"/>
        </w:rPr>
      </w:pPr>
      <w:r w:rsidRPr="00D44E9C">
        <w:rPr>
          <w:b w:val="0"/>
          <w:bCs w:val="0"/>
        </w:rPr>
        <w:t>Clean and process the selected Life Expectancy and Health Expenditure and Financing datasets in preparation for visualisation.</w:t>
      </w:r>
    </w:p>
    <w:p w14:paraId="3C0F796D" w14:textId="77777777" w:rsidR="00D44E9C" w:rsidRPr="00D44E9C" w:rsidRDefault="004D65BE" w:rsidP="004D65BE">
      <w:pPr>
        <w:pStyle w:val="Heading5"/>
        <w:rPr>
          <w:b w:val="0"/>
          <w:bCs w:val="0"/>
        </w:rPr>
      </w:pPr>
      <w:r w:rsidRPr="00D44E9C">
        <w:rPr>
          <w:b w:val="0"/>
          <w:bCs w:val="0"/>
        </w:rPr>
        <w:t>Finalise the website design and layout.</w:t>
      </w:r>
    </w:p>
    <w:p w14:paraId="18508249" w14:textId="38E17342" w:rsidR="00EE2B28" w:rsidRPr="00D44E9C" w:rsidRDefault="004D65BE" w:rsidP="004D65BE">
      <w:pPr>
        <w:pStyle w:val="Heading5"/>
        <w:rPr>
          <w:b w:val="0"/>
          <w:bCs w:val="0"/>
        </w:rPr>
      </w:pPr>
      <w:r w:rsidRPr="00D44E9C">
        <w:rPr>
          <w:b w:val="0"/>
          <w:bCs w:val="0"/>
        </w:rPr>
        <w:t>Develop initial visualisation concepts by evaluating the suitability of scatter plots, line charts, or a combination of both.</w:t>
      </w:r>
    </w:p>
    <w:p w14:paraId="695E18D7" w14:textId="38B22B42" w:rsidR="009C441B" w:rsidRPr="001B34D1" w:rsidRDefault="009C441B" w:rsidP="001B34D1"/>
    <w:p w14:paraId="6FE925DF" w14:textId="3DD3FDAF" w:rsidR="00964961" w:rsidRDefault="0054077B" w:rsidP="004E24A6">
      <w:pPr>
        <w:pStyle w:val="Heading1"/>
        <w:jc w:val="center"/>
      </w:pPr>
      <w:bookmarkStart w:id="2" w:name="_Toc239546168"/>
      <w:r>
        <w:t>Team</w:t>
      </w:r>
      <w:r w:rsidR="00712AA6">
        <w:t xml:space="preserve"> </w:t>
      </w:r>
      <w:r w:rsidR="00F33FBE">
        <w:t>Tools</w:t>
      </w:r>
      <w:bookmarkEnd w:id="2"/>
    </w:p>
    <w:p w14:paraId="108555AA" w14:textId="4FD1B8C9" w:rsidR="00EC0787" w:rsidRPr="00EC0787" w:rsidRDefault="00EC0787" w:rsidP="00EC0787">
      <w:r>
        <w:t xml:space="preserve">The team has agreed to utilise GitHub for version control and shared documentation storage. </w:t>
      </w:r>
      <w:r w:rsidR="007F3509">
        <w:t>Microsoft Teams is utilised</w:t>
      </w:r>
      <w:r w:rsidR="00483680">
        <w:t xml:space="preserve"> as a communication channel.</w:t>
      </w:r>
    </w:p>
    <w:p w14:paraId="0EB2E947" w14:textId="77777777" w:rsidR="00EC0787" w:rsidRDefault="00EC0787" w:rsidP="00564F40">
      <w:r>
        <w:t>Below is e</w:t>
      </w:r>
      <w:r w:rsidR="00564F40">
        <w:t>vidence of each te</w:t>
      </w:r>
      <w:r>
        <w:t>a</w:t>
      </w:r>
      <w:r w:rsidR="00564F40">
        <w:t xml:space="preserve">m member </w:t>
      </w:r>
      <w:r>
        <w:t xml:space="preserve">successfully </w:t>
      </w:r>
      <w:r w:rsidR="00564F40">
        <w:t xml:space="preserve">logged into the team tools. </w:t>
      </w:r>
    </w:p>
    <w:p w14:paraId="47B8201E" w14:textId="77777777" w:rsidR="00C855D5" w:rsidRPr="00564F40" w:rsidRDefault="00C855D5" w:rsidP="00564F40"/>
    <w:p w14:paraId="4512CF49" w14:textId="3188785E" w:rsidR="000E43C0" w:rsidRDefault="000E43C0" w:rsidP="000E43C0">
      <w:pPr>
        <w:rPr>
          <w:b/>
          <w:bCs/>
        </w:rPr>
      </w:pPr>
      <w:r w:rsidRPr="000E43C0">
        <w:rPr>
          <w:b/>
          <w:bCs/>
        </w:rPr>
        <w:t xml:space="preserve">GitHub </w:t>
      </w:r>
      <w:r w:rsidR="002D44E5">
        <w:rPr>
          <w:b/>
          <w:bCs/>
        </w:rPr>
        <w:t>R</w:t>
      </w:r>
      <w:r w:rsidRPr="000E43C0">
        <w:rPr>
          <w:b/>
          <w:bCs/>
        </w:rPr>
        <w:t>epository</w:t>
      </w:r>
      <w:r w:rsidR="0040360E">
        <w:rPr>
          <w:b/>
          <w:bCs/>
        </w:rPr>
        <w:t xml:space="preserve"> + </w:t>
      </w:r>
      <w:r w:rsidR="0040360E" w:rsidRPr="000E43C0">
        <w:rPr>
          <w:b/>
          <w:bCs/>
        </w:rPr>
        <w:t>Shared drive/documentation</w:t>
      </w:r>
    </w:p>
    <w:tbl>
      <w:tblPr>
        <w:tblStyle w:val="TableGrid"/>
        <w:tblW w:w="5000" w:type="pct"/>
        <w:tblLook w:val="04A0" w:firstRow="1" w:lastRow="0" w:firstColumn="1" w:lastColumn="0" w:noHBand="0" w:noVBand="1"/>
      </w:tblPr>
      <w:tblGrid>
        <w:gridCol w:w="10456"/>
      </w:tblGrid>
      <w:tr w:rsidR="0029585E" w14:paraId="6CE6A92D" w14:textId="77777777" w:rsidTr="00BF16AA">
        <w:tc>
          <w:tcPr>
            <w:tcW w:w="5000" w:type="pct"/>
          </w:tcPr>
          <w:p w14:paraId="5BC44DE3" w14:textId="77777777" w:rsidR="0029585E" w:rsidRDefault="0029585E" w:rsidP="00BF16AA">
            <w:pPr>
              <w:jc w:val="center"/>
              <w:rPr>
                <w:b/>
                <w:bCs/>
              </w:rPr>
            </w:pPr>
            <w:r>
              <w:rPr>
                <w:b/>
                <w:bCs/>
              </w:rPr>
              <w:t>Syed</w:t>
            </w:r>
          </w:p>
          <w:p w14:paraId="4D5A03FC" w14:textId="14ECEA0A" w:rsidR="0029585E" w:rsidRDefault="0029585E" w:rsidP="00BF16AA">
            <w:pPr>
              <w:jc w:val="center"/>
              <w:rPr>
                <w:b/>
                <w:bCs/>
              </w:rPr>
            </w:pPr>
            <w:r w:rsidRPr="00DB0919">
              <w:rPr>
                <w:b/>
                <w:bCs/>
                <w:noProof/>
                <w:sz w:val="28"/>
                <w:szCs w:val="28"/>
              </w:rPr>
              <w:drawing>
                <wp:inline distT="0" distB="0" distL="0" distR="0" wp14:anchorId="5FDB4824" wp14:editId="3E224F30">
                  <wp:extent cx="4866902" cy="2283012"/>
                  <wp:effectExtent l="0" t="0" r="0" b="3175"/>
                  <wp:docPr id="16836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8470" name=""/>
                          <pic:cNvPicPr/>
                        </pic:nvPicPr>
                        <pic:blipFill>
                          <a:blip r:embed="rId10"/>
                          <a:stretch>
                            <a:fillRect/>
                          </a:stretch>
                        </pic:blipFill>
                        <pic:spPr>
                          <a:xfrm>
                            <a:off x="0" y="0"/>
                            <a:ext cx="4952210" cy="2323029"/>
                          </a:xfrm>
                          <a:prstGeom prst="rect">
                            <a:avLst/>
                          </a:prstGeom>
                        </pic:spPr>
                      </pic:pic>
                    </a:graphicData>
                  </a:graphic>
                </wp:inline>
              </w:drawing>
            </w:r>
          </w:p>
        </w:tc>
      </w:tr>
      <w:tr w:rsidR="0029585E" w14:paraId="2F6386B6" w14:textId="77777777" w:rsidTr="00BF16AA">
        <w:tc>
          <w:tcPr>
            <w:tcW w:w="5000" w:type="pct"/>
          </w:tcPr>
          <w:p w14:paraId="3E23BDD2" w14:textId="77777777" w:rsidR="0029585E" w:rsidRDefault="0029585E" w:rsidP="00BF16AA">
            <w:pPr>
              <w:jc w:val="center"/>
              <w:rPr>
                <w:b/>
                <w:bCs/>
                <w:noProof/>
                <w:sz w:val="28"/>
                <w:szCs w:val="28"/>
              </w:rPr>
            </w:pPr>
            <w:r>
              <w:rPr>
                <w:b/>
                <w:bCs/>
                <w:noProof/>
                <w:sz w:val="28"/>
                <w:szCs w:val="28"/>
              </w:rPr>
              <w:lastRenderedPageBreak/>
              <w:t>Dilhani</w:t>
            </w:r>
          </w:p>
          <w:p w14:paraId="3821574E" w14:textId="7C360504" w:rsidR="0029585E" w:rsidRPr="00DB0919" w:rsidRDefault="0029585E" w:rsidP="00BF16AA">
            <w:pPr>
              <w:jc w:val="center"/>
              <w:rPr>
                <w:b/>
                <w:bCs/>
                <w:noProof/>
                <w:sz w:val="28"/>
                <w:szCs w:val="28"/>
              </w:rPr>
            </w:pPr>
            <w:r>
              <w:rPr>
                <w:b/>
                <w:bCs/>
                <w:noProof/>
                <w14:ligatures w14:val="standardContextual"/>
              </w:rPr>
              <w:drawing>
                <wp:inline distT="0" distB="0" distL="0" distR="0" wp14:anchorId="3F6B6197" wp14:editId="527D5246">
                  <wp:extent cx="4309035" cy="1824244"/>
                  <wp:effectExtent l="0" t="0" r="0" b="5080"/>
                  <wp:docPr id="92903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4780" name="Picture 9290347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1310" cy="1842141"/>
                          </a:xfrm>
                          <a:prstGeom prst="rect">
                            <a:avLst/>
                          </a:prstGeom>
                        </pic:spPr>
                      </pic:pic>
                    </a:graphicData>
                  </a:graphic>
                </wp:inline>
              </w:drawing>
            </w:r>
          </w:p>
        </w:tc>
      </w:tr>
    </w:tbl>
    <w:p w14:paraId="647209F2" w14:textId="77777777" w:rsidR="00C94880" w:rsidRPr="000E43C0" w:rsidRDefault="00C94880" w:rsidP="000E43C0">
      <w:pPr>
        <w:rPr>
          <w:b/>
          <w:bCs/>
        </w:rPr>
      </w:pPr>
    </w:p>
    <w:p w14:paraId="25C1BB13" w14:textId="3EEB6C8E" w:rsidR="002917E5" w:rsidRDefault="000E43C0" w:rsidP="000E43C0">
      <w:pPr>
        <w:rPr>
          <w:b/>
          <w:bCs/>
        </w:rPr>
      </w:pPr>
      <w:r w:rsidRPr="000E43C0">
        <w:rPr>
          <w:b/>
          <w:bCs/>
        </w:rPr>
        <w:t>Communication channel</w:t>
      </w:r>
    </w:p>
    <w:tbl>
      <w:tblPr>
        <w:tblStyle w:val="TableGrid"/>
        <w:tblW w:w="5000" w:type="pct"/>
        <w:tblLook w:val="04A0" w:firstRow="1" w:lastRow="0" w:firstColumn="1" w:lastColumn="0" w:noHBand="0" w:noVBand="1"/>
      </w:tblPr>
      <w:tblGrid>
        <w:gridCol w:w="10456"/>
      </w:tblGrid>
      <w:tr w:rsidR="002917E5" w14:paraId="3E36CC2D" w14:textId="77777777" w:rsidTr="00E15EB2">
        <w:tc>
          <w:tcPr>
            <w:tcW w:w="5000" w:type="pct"/>
          </w:tcPr>
          <w:p w14:paraId="3E63CB92" w14:textId="77777777" w:rsidR="002917E5" w:rsidRDefault="002917E5" w:rsidP="00E15EB2">
            <w:pPr>
              <w:jc w:val="center"/>
              <w:rPr>
                <w:b/>
                <w:bCs/>
              </w:rPr>
            </w:pPr>
            <w:r>
              <w:rPr>
                <w:b/>
                <w:bCs/>
              </w:rPr>
              <w:t>Syed</w:t>
            </w:r>
          </w:p>
          <w:p w14:paraId="15858472" w14:textId="564FF22D" w:rsidR="002917E5" w:rsidRDefault="006C1A28" w:rsidP="00E15EB2">
            <w:pPr>
              <w:jc w:val="center"/>
              <w:rPr>
                <w:b/>
                <w:bCs/>
              </w:rPr>
            </w:pPr>
            <w:r w:rsidRPr="00F808CE">
              <w:rPr>
                <w:b/>
                <w:bCs/>
                <w:noProof/>
                <w:sz w:val="28"/>
                <w:szCs w:val="28"/>
              </w:rPr>
              <w:drawing>
                <wp:inline distT="0" distB="0" distL="0" distR="0" wp14:anchorId="540A9DE9" wp14:editId="3658CD42">
                  <wp:extent cx="3048000" cy="2703443"/>
                  <wp:effectExtent l="0" t="0" r="3810" b="1905"/>
                  <wp:docPr id="13778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6744" name=""/>
                          <pic:cNvPicPr/>
                        </pic:nvPicPr>
                        <pic:blipFill>
                          <a:blip r:embed="rId12"/>
                          <a:stretch>
                            <a:fillRect/>
                          </a:stretch>
                        </pic:blipFill>
                        <pic:spPr>
                          <a:xfrm>
                            <a:off x="0" y="0"/>
                            <a:ext cx="3048000" cy="2703443"/>
                          </a:xfrm>
                          <a:prstGeom prst="rect">
                            <a:avLst/>
                          </a:prstGeom>
                        </pic:spPr>
                      </pic:pic>
                    </a:graphicData>
                  </a:graphic>
                </wp:inline>
              </w:drawing>
            </w:r>
          </w:p>
        </w:tc>
      </w:tr>
      <w:tr w:rsidR="002917E5" w14:paraId="518CF56B" w14:textId="77777777" w:rsidTr="00E15EB2">
        <w:tc>
          <w:tcPr>
            <w:tcW w:w="5000" w:type="pct"/>
          </w:tcPr>
          <w:p w14:paraId="5743AE1E" w14:textId="77777777" w:rsidR="002917E5" w:rsidRDefault="002917E5" w:rsidP="00E15EB2">
            <w:pPr>
              <w:jc w:val="center"/>
              <w:rPr>
                <w:b/>
                <w:bCs/>
                <w:noProof/>
                <w:sz w:val="28"/>
                <w:szCs w:val="28"/>
              </w:rPr>
            </w:pPr>
            <w:r>
              <w:rPr>
                <w:b/>
                <w:bCs/>
                <w:noProof/>
                <w:sz w:val="28"/>
                <w:szCs w:val="28"/>
              </w:rPr>
              <w:t>Dilhani</w:t>
            </w:r>
          </w:p>
          <w:p w14:paraId="5A7B9195" w14:textId="41796E46" w:rsidR="002917E5" w:rsidRPr="00DB0919" w:rsidRDefault="00FE36D7" w:rsidP="00E15EB2">
            <w:pPr>
              <w:jc w:val="center"/>
              <w:rPr>
                <w:b/>
                <w:bCs/>
                <w:noProof/>
                <w:sz w:val="28"/>
                <w:szCs w:val="28"/>
              </w:rPr>
            </w:pPr>
            <w:r>
              <w:rPr>
                <w:b/>
                <w:bCs/>
                <w:noProof/>
                <w:sz w:val="28"/>
                <w:szCs w:val="28"/>
                <w14:ligatures w14:val="standardContextual"/>
              </w:rPr>
              <w:drawing>
                <wp:inline distT="0" distB="0" distL="0" distR="0" wp14:anchorId="6A8848B2" wp14:editId="36902236">
                  <wp:extent cx="3942496" cy="2755153"/>
                  <wp:effectExtent l="0" t="0" r="0" b="1270"/>
                  <wp:docPr id="1057420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20938" name="Picture 10574209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6469" cy="2785883"/>
                          </a:xfrm>
                          <a:prstGeom prst="rect">
                            <a:avLst/>
                          </a:prstGeom>
                        </pic:spPr>
                      </pic:pic>
                    </a:graphicData>
                  </a:graphic>
                </wp:inline>
              </w:drawing>
            </w:r>
          </w:p>
        </w:tc>
      </w:tr>
    </w:tbl>
    <w:p w14:paraId="54F2F121" w14:textId="725B741A" w:rsidR="00FB6F60" w:rsidRDefault="00A962AF" w:rsidP="004E24A6">
      <w:pPr>
        <w:pStyle w:val="Heading1"/>
        <w:jc w:val="center"/>
      </w:pPr>
      <w:bookmarkStart w:id="3" w:name="_Toc239546169"/>
      <w:r>
        <w:lastRenderedPageBreak/>
        <w:t>Project Schedule</w:t>
      </w:r>
      <w:bookmarkEnd w:id="3"/>
    </w:p>
    <w:p w14:paraId="35C9BEDC" w14:textId="655988A8" w:rsidR="00A03CFB" w:rsidRDefault="00A03CFB" w:rsidP="003767ED">
      <w:r w:rsidRPr="00A03CFB">
        <w:t xml:space="preserve">To effectively monitor and manage progress throughout the </w:t>
      </w:r>
      <w:r>
        <w:t>Teaching Period</w:t>
      </w:r>
      <w:r w:rsidRPr="00A03CFB">
        <w:t>, the project has been divided into six key phases:</w:t>
      </w:r>
    </w:p>
    <w:p w14:paraId="71AB9A54" w14:textId="77777777" w:rsidR="00965C41" w:rsidRPr="00EC448E" w:rsidRDefault="00965C41" w:rsidP="00EC448E">
      <w:pPr>
        <w:pStyle w:val="Heading5"/>
        <w:numPr>
          <w:ilvl w:val="0"/>
          <w:numId w:val="45"/>
        </w:numPr>
        <w:rPr>
          <w:b w:val="0"/>
          <w:bCs w:val="0"/>
        </w:rPr>
      </w:pPr>
      <w:r w:rsidRPr="00EC448E">
        <w:rPr>
          <w:b w:val="0"/>
          <w:bCs w:val="0"/>
        </w:rPr>
        <w:t>Project Initiation &amp; Planning</w:t>
      </w:r>
    </w:p>
    <w:p w14:paraId="24B31F3F" w14:textId="78E8F5F4" w:rsidR="00B36296" w:rsidRPr="00B36296" w:rsidRDefault="00B36296" w:rsidP="00B36296">
      <w:pPr>
        <w:pStyle w:val="Heading5"/>
        <w:rPr>
          <w:b w:val="0"/>
          <w:bCs w:val="0"/>
        </w:rPr>
      </w:pPr>
      <w:r w:rsidRPr="00B36296">
        <w:rPr>
          <w:b w:val="0"/>
          <w:bCs w:val="0"/>
        </w:rPr>
        <w:t>Project Setup &amp; Data Collection</w:t>
      </w:r>
    </w:p>
    <w:p w14:paraId="0D6E7BA0" w14:textId="68BDBF38" w:rsidR="00B36296" w:rsidRPr="00B36296" w:rsidRDefault="00B36296" w:rsidP="00B36296">
      <w:pPr>
        <w:pStyle w:val="Heading5"/>
        <w:rPr>
          <w:b w:val="0"/>
          <w:bCs w:val="0"/>
        </w:rPr>
      </w:pPr>
      <w:r w:rsidRPr="00B36296">
        <w:rPr>
          <w:b w:val="0"/>
          <w:bCs w:val="0"/>
        </w:rPr>
        <w:t>Data Preparation &amp; Design</w:t>
      </w:r>
    </w:p>
    <w:p w14:paraId="54F4DE7E" w14:textId="77777777" w:rsidR="00B36296" w:rsidRPr="00B36296" w:rsidRDefault="00B36296" w:rsidP="00B36296">
      <w:pPr>
        <w:pStyle w:val="Heading5"/>
        <w:rPr>
          <w:b w:val="0"/>
          <w:bCs w:val="0"/>
        </w:rPr>
      </w:pPr>
      <w:r w:rsidRPr="00B36296">
        <w:rPr>
          <w:b w:val="0"/>
          <w:bCs w:val="0"/>
        </w:rPr>
        <w:t>Development &amp; Implementation</w:t>
      </w:r>
    </w:p>
    <w:p w14:paraId="49EEB1B3" w14:textId="6523ECC1" w:rsidR="00B36296" w:rsidRPr="00B36296" w:rsidRDefault="00B36296" w:rsidP="00B36296">
      <w:pPr>
        <w:pStyle w:val="Heading5"/>
        <w:rPr>
          <w:b w:val="0"/>
          <w:bCs w:val="0"/>
        </w:rPr>
      </w:pPr>
      <w:r w:rsidRPr="00B36296">
        <w:rPr>
          <w:b w:val="0"/>
          <w:bCs w:val="0"/>
        </w:rPr>
        <w:t>Testing, Evaluation &amp; Reflection</w:t>
      </w:r>
    </w:p>
    <w:p w14:paraId="4B7D47F6" w14:textId="510863EF" w:rsidR="00B36296" w:rsidRPr="00B36296" w:rsidRDefault="00B36296" w:rsidP="00B36296">
      <w:pPr>
        <w:pStyle w:val="Heading5"/>
        <w:rPr>
          <w:b w:val="0"/>
          <w:bCs w:val="0"/>
        </w:rPr>
      </w:pPr>
      <w:r w:rsidRPr="00B36296">
        <w:rPr>
          <w:b w:val="0"/>
          <w:bCs w:val="0"/>
        </w:rPr>
        <w:t>Finalisation &amp; Submission</w:t>
      </w:r>
    </w:p>
    <w:p w14:paraId="14C4C6AA" w14:textId="77777777" w:rsidR="00965C41" w:rsidRPr="003767ED" w:rsidRDefault="00965C41" w:rsidP="003767ED"/>
    <w:tbl>
      <w:tblPr>
        <w:tblStyle w:val="TableGridLight"/>
        <w:tblW w:w="0" w:type="auto"/>
        <w:tblLook w:val="04A0" w:firstRow="1" w:lastRow="0" w:firstColumn="1" w:lastColumn="0" w:noHBand="0" w:noVBand="1"/>
      </w:tblPr>
      <w:tblGrid>
        <w:gridCol w:w="1555"/>
        <w:gridCol w:w="6520"/>
        <w:gridCol w:w="2381"/>
      </w:tblGrid>
      <w:tr w:rsidR="003C42B6" w:rsidRPr="005A6197" w14:paraId="784A26BA" w14:textId="54DCE041" w:rsidTr="00BC68CC">
        <w:tc>
          <w:tcPr>
            <w:tcW w:w="1555" w:type="dxa"/>
            <w:shd w:val="clear" w:color="auto" w:fill="D1D1D1" w:themeFill="background2" w:themeFillShade="E6"/>
            <w:hideMark/>
          </w:tcPr>
          <w:p w14:paraId="316FDC74" w14:textId="77777777" w:rsidR="003C42B6" w:rsidRPr="005A6197" w:rsidRDefault="003C42B6" w:rsidP="005378CE">
            <w:pPr>
              <w:spacing w:before="120" w:after="120" w:line="240" w:lineRule="auto"/>
              <w:rPr>
                <w:b/>
                <w:bCs/>
              </w:rPr>
            </w:pPr>
            <w:r w:rsidRPr="005A6197">
              <w:rPr>
                <w:b/>
                <w:bCs/>
              </w:rPr>
              <w:t>Period</w:t>
            </w:r>
          </w:p>
        </w:tc>
        <w:tc>
          <w:tcPr>
            <w:tcW w:w="6520" w:type="dxa"/>
            <w:shd w:val="clear" w:color="auto" w:fill="D1D1D1" w:themeFill="background2" w:themeFillShade="E6"/>
            <w:hideMark/>
          </w:tcPr>
          <w:p w14:paraId="2B690DFB" w14:textId="77777777" w:rsidR="003C42B6" w:rsidRPr="005A6197" w:rsidRDefault="003C42B6" w:rsidP="005378CE">
            <w:pPr>
              <w:spacing w:before="120" w:after="120" w:line="240" w:lineRule="auto"/>
              <w:rPr>
                <w:b/>
                <w:bCs/>
              </w:rPr>
            </w:pPr>
            <w:r w:rsidRPr="005A6197">
              <w:rPr>
                <w:b/>
                <w:bCs/>
              </w:rPr>
              <w:t>Planned Work</w:t>
            </w:r>
          </w:p>
        </w:tc>
        <w:tc>
          <w:tcPr>
            <w:tcW w:w="2381" w:type="dxa"/>
            <w:shd w:val="clear" w:color="auto" w:fill="D1D1D1" w:themeFill="background2" w:themeFillShade="E6"/>
          </w:tcPr>
          <w:p w14:paraId="3893FAAD" w14:textId="74A851CA" w:rsidR="003C42B6" w:rsidRPr="005A6197" w:rsidRDefault="003C42B6" w:rsidP="005378CE">
            <w:pPr>
              <w:spacing w:before="120" w:after="120" w:line="240" w:lineRule="auto"/>
              <w:rPr>
                <w:b/>
                <w:bCs/>
              </w:rPr>
            </w:pPr>
            <w:r>
              <w:rPr>
                <w:b/>
                <w:bCs/>
              </w:rPr>
              <w:t>Assessment Due</w:t>
            </w:r>
          </w:p>
        </w:tc>
      </w:tr>
      <w:tr w:rsidR="003C42B6" w:rsidRPr="005A6197" w14:paraId="6925C250" w14:textId="7CD12995" w:rsidTr="00BC68CC">
        <w:tc>
          <w:tcPr>
            <w:tcW w:w="1555" w:type="dxa"/>
            <w:hideMark/>
          </w:tcPr>
          <w:p w14:paraId="4FBCB7E3" w14:textId="02BD935A" w:rsidR="003C42B6" w:rsidRPr="005A6197" w:rsidRDefault="003C42B6" w:rsidP="005378CE">
            <w:pPr>
              <w:spacing w:before="120" w:after="120" w:line="240" w:lineRule="auto"/>
            </w:pPr>
            <w:r w:rsidRPr="005A6197">
              <w:t>Weeks 4</w:t>
            </w:r>
            <w:r w:rsidR="005703B1">
              <w:t xml:space="preserve"> + </w:t>
            </w:r>
            <w:r w:rsidRPr="005A6197">
              <w:t>5</w:t>
            </w:r>
          </w:p>
        </w:tc>
        <w:tc>
          <w:tcPr>
            <w:tcW w:w="6520" w:type="dxa"/>
            <w:hideMark/>
          </w:tcPr>
          <w:p w14:paraId="7813C9C1" w14:textId="7ADE04C1" w:rsidR="00E5493E" w:rsidRPr="00B36296" w:rsidRDefault="00E5493E" w:rsidP="00B36296">
            <w:pPr>
              <w:pStyle w:val="Heading5"/>
              <w:numPr>
                <w:ilvl w:val="0"/>
                <w:numId w:val="44"/>
              </w:numPr>
            </w:pPr>
            <w:r w:rsidRPr="00B36296">
              <w:t xml:space="preserve">Project </w:t>
            </w:r>
            <w:r w:rsidRPr="0010174B">
              <w:t xml:space="preserve">Initiation </w:t>
            </w:r>
            <w:r w:rsidRPr="0010174B">
              <w:rPr>
                <w:rStyle w:val="Heading5Char"/>
                <w:b/>
                <w:bCs/>
              </w:rPr>
              <w:t>&amp; Planning</w:t>
            </w:r>
          </w:p>
          <w:p w14:paraId="71572ABA" w14:textId="71F59804" w:rsidR="003C42B6" w:rsidRDefault="003C42B6" w:rsidP="00BA7457">
            <w:pPr>
              <w:pStyle w:val="ListParagraph"/>
              <w:numPr>
                <w:ilvl w:val="0"/>
                <w:numId w:val="37"/>
              </w:numPr>
              <w:spacing w:before="120" w:after="120" w:line="240" w:lineRule="auto"/>
              <w:ind w:left="357" w:hanging="357"/>
              <w:contextualSpacing w:val="0"/>
            </w:pPr>
            <w:r w:rsidRPr="005A6197">
              <w:t>Establish team communication</w:t>
            </w:r>
            <w:r>
              <w:t xml:space="preserve"> and collaboration channels.</w:t>
            </w:r>
          </w:p>
          <w:p w14:paraId="43EA3DB2" w14:textId="763B8652" w:rsidR="003C42B6" w:rsidRDefault="003C42B6" w:rsidP="00BA7457">
            <w:pPr>
              <w:pStyle w:val="ListParagraph"/>
              <w:numPr>
                <w:ilvl w:val="0"/>
                <w:numId w:val="37"/>
              </w:numPr>
              <w:spacing w:before="120" w:after="120" w:line="240" w:lineRule="auto"/>
              <w:ind w:left="357" w:hanging="357"/>
              <w:contextualSpacing w:val="0"/>
            </w:pPr>
            <w:r>
              <w:t>Re</w:t>
            </w:r>
            <w:r w:rsidRPr="005A6197">
              <w:t xml:space="preserve">view </w:t>
            </w:r>
            <w:r w:rsidR="0079320C">
              <w:t>project</w:t>
            </w:r>
            <w:r w:rsidRPr="005A6197">
              <w:t xml:space="preserve"> requirements</w:t>
            </w:r>
            <w:r>
              <w:t>.</w:t>
            </w:r>
          </w:p>
          <w:p w14:paraId="15E7654C" w14:textId="6F6B21CF" w:rsidR="003C42B6" w:rsidRPr="005A6197" w:rsidRDefault="003C42B6" w:rsidP="00BA7457">
            <w:pPr>
              <w:pStyle w:val="ListParagraph"/>
              <w:numPr>
                <w:ilvl w:val="0"/>
                <w:numId w:val="37"/>
              </w:numPr>
              <w:spacing w:before="120" w:after="120" w:line="240" w:lineRule="auto"/>
              <w:ind w:left="357" w:hanging="357"/>
              <w:contextualSpacing w:val="0"/>
            </w:pPr>
            <w:r>
              <w:t>D</w:t>
            </w:r>
            <w:r w:rsidRPr="005A6197">
              <w:t>iscuss project topics.</w:t>
            </w:r>
          </w:p>
        </w:tc>
        <w:tc>
          <w:tcPr>
            <w:tcW w:w="2381" w:type="dxa"/>
            <w:shd w:val="clear" w:color="auto" w:fill="E8E8E8" w:themeFill="background2"/>
          </w:tcPr>
          <w:p w14:paraId="7F352D44" w14:textId="77777777" w:rsidR="003C42B6" w:rsidRPr="005A6197" w:rsidRDefault="003C42B6" w:rsidP="00E97F86">
            <w:pPr>
              <w:spacing w:before="120" w:after="120" w:line="240" w:lineRule="auto"/>
            </w:pPr>
          </w:p>
        </w:tc>
      </w:tr>
      <w:tr w:rsidR="003C42B6" w:rsidRPr="005A6197" w14:paraId="5C69346A" w14:textId="6DA20544" w:rsidTr="00BC68CC">
        <w:tc>
          <w:tcPr>
            <w:tcW w:w="1555" w:type="dxa"/>
            <w:hideMark/>
          </w:tcPr>
          <w:p w14:paraId="689C6F9F" w14:textId="77777777" w:rsidR="003C42B6" w:rsidRPr="005A6197" w:rsidRDefault="003C42B6" w:rsidP="005378CE">
            <w:pPr>
              <w:spacing w:before="120" w:after="120" w:line="240" w:lineRule="auto"/>
            </w:pPr>
            <w:r w:rsidRPr="005A6197">
              <w:t>Week 6</w:t>
            </w:r>
          </w:p>
        </w:tc>
        <w:tc>
          <w:tcPr>
            <w:tcW w:w="6520" w:type="dxa"/>
            <w:hideMark/>
          </w:tcPr>
          <w:p w14:paraId="20607571" w14:textId="62265D96" w:rsidR="003C42B6" w:rsidRDefault="003C42B6" w:rsidP="00BA7457">
            <w:pPr>
              <w:pStyle w:val="ListParagraph"/>
              <w:numPr>
                <w:ilvl w:val="0"/>
                <w:numId w:val="38"/>
              </w:numPr>
              <w:spacing w:before="120" w:after="120" w:line="240" w:lineRule="auto"/>
              <w:ind w:left="357" w:hanging="357"/>
              <w:contextualSpacing w:val="0"/>
            </w:pPr>
            <w:r w:rsidRPr="005A6197">
              <w:t>Select OECD Health Statistics topic</w:t>
            </w:r>
            <w:r w:rsidR="00202983">
              <w:t xml:space="preserve"> + </w:t>
            </w:r>
            <w:r w:rsidR="006D6C0E">
              <w:t xml:space="preserve">visualisation purpose </w:t>
            </w:r>
            <w:r w:rsidR="00202983">
              <w:t>questions</w:t>
            </w:r>
            <w:r>
              <w:t>.</w:t>
            </w:r>
          </w:p>
          <w:p w14:paraId="54730A91" w14:textId="6C9DD00D" w:rsidR="003C42B6" w:rsidRPr="005A6197" w:rsidRDefault="003C42B6" w:rsidP="00BA7457">
            <w:pPr>
              <w:pStyle w:val="ListParagraph"/>
              <w:numPr>
                <w:ilvl w:val="0"/>
                <w:numId w:val="38"/>
              </w:numPr>
              <w:spacing w:before="120" w:after="120" w:line="240" w:lineRule="auto"/>
              <w:ind w:left="357" w:hanging="357"/>
              <w:contextualSpacing w:val="0"/>
            </w:pPr>
            <w:r>
              <w:t>I</w:t>
            </w:r>
            <w:r w:rsidRPr="005A6197">
              <w:t>dentify datasets</w:t>
            </w:r>
            <w:r w:rsidR="006D6C0E">
              <w:t xml:space="preserve"> to be utilised </w:t>
            </w:r>
            <w:r w:rsidR="0079320C">
              <w:t>for the visualisations</w:t>
            </w:r>
            <w:r w:rsidRPr="005A6197">
              <w:t>.</w:t>
            </w:r>
          </w:p>
        </w:tc>
        <w:tc>
          <w:tcPr>
            <w:tcW w:w="2381" w:type="dxa"/>
            <w:shd w:val="clear" w:color="auto" w:fill="E8E8E8" w:themeFill="background2"/>
          </w:tcPr>
          <w:p w14:paraId="7BB0E7FA" w14:textId="77777777" w:rsidR="003C42B6" w:rsidRPr="005A6197" w:rsidRDefault="003C42B6" w:rsidP="00E97F86">
            <w:pPr>
              <w:spacing w:before="120" w:after="120" w:line="240" w:lineRule="auto"/>
            </w:pPr>
          </w:p>
        </w:tc>
      </w:tr>
      <w:tr w:rsidR="003C42B6" w:rsidRPr="005A6197" w14:paraId="1945A681" w14:textId="757C68BC" w:rsidTr="00BC68CC">
        <w:tc>
          <w:tcPr>
            <w:tcW w:w="1555" w:type="dxa"/>
            <w:hideMark/>
          </w:tcPr>
          <w:p w14:paraId="4B0CBB3F" w14:textId="77777777" w:rsidR="003C42B6" w:rsidRPr="005A6197" w:rsidRDefault="003C42B6" w:rsidP="005378CE">
            <w:pPr>
              <w:spacing w:before="120" w:after="120" w:line="240" w:lineRule="auto"/>
            </w:pPr>
            <w:r w:rsidRPr="005A6197">
              <w:t>Week 7</w:t>
            </w:r>
          </w:p>
        </w:tc>
        <w:tc>
          <w:tcPr>
            <w:tcW w:w="6520" w:type="dxa"/>
            <w:hideMark/>
          </w:tcPr>
          <w:p w14:paraId="75F9C536" w14:textId="23B027B1" w:rsidR="00F3444C" w:rsidRPr="007208D4" w:rsidRDefault="00F3444C" w:rsidP="007208D4">
            <w:pPr>
              <w:pStyle w:val="Heading5"/>
            </w:pPr>
            <w:r w:rsidRPr="00F3444C">
              <w:t>Project Setup &amp; Data Collection</w:t>
            </w:r>
          </w:p>
          <w:p w14:paraId="2AC96D07" w14:textId="5D1FD3BE" w:rsidR="003C42B6" w:rsidRDefault="003C42B6" w:rsidP="00BA7457">
            <w:pPr>
              <w:pStyle w:val="ListParagraph"/>
              <w:numPr>
                <w:ilvl w:val="0"/>
                <w:numId w:val="38"/>
              </w:numPr>
              <w:spacing w:before="120" w:after="120" w:line="240" w:lineRule="auto"/>
              <w:ind w:left="357" w:hanging="357"/>
              <w:contextualSpacing w:val="0"/>
            </w:pPr>
            <w:r w:rsidRPr="005A6197">
              <w:t>Create GitHub repository</w:t>
            </w:r>
            <w:r>
              <w:t xml:space="preserve">. </w:t>
            </w:r>
          </w:p>
          <w:p w14:paraId="2437BE12" w14:textId="77777777" w:rsidR="003C42B6" w:rsidRDefault="003C42B6" w:rsidP="00BA7457">
            <w:pPr>
              <w:pStyle w:val="ListParagraph"/>
              <w:numPr>
                <w:ilvl w:val="0"/>
                <w:numId w:val="38"/>
              </w:numPr>
              <w:spacing w:before="120" w:after="120" w:line="240" w:lineRule="auto"/>
              <w:ind w:left="357" w:hanging="357"/>
              <w:contextualSpacing w:val="0"/>
            </w:pPr>
            <w:r>
              <w:t>C</w:t>
            </w:r>
            <w:r w:rsidRPr="005A6197">
              <w:t>ollect datasets</w:t>
            </w:r>
            <w:r>
              <w:t xml:space="preserve">. </w:t>
            </w:r>
          </w:p>
          <w:p w14:paraId="42783993" w14:textId="76C43CFE" w:rsidR="003C42B6" w:rsidRPr="005A6197" w:rsidRDefault="003C42B6" w:rsidP="00BA7457">
            <w:pPr>
              <w:pStyle w:val="ListParagraph"/>
              <w:numPr>
                <w:ilvl w:val="0"/>
                <w:numId w:val="38"/>
              </w:numPr>
              <w:spacing w:before="120" w:after="120" w:line="240" w:lineRule="auto"/>
              <w:ind w:left="357" w:hanging="357"/>
              <w:contextualSpacing w:val="0"/>
            </w:pPr>
            <w:r>
              <w:t>B</w:t>
            </w:r>
            <w:r w:rsidRPr="005A6197">
              <w:t>egin initial website development</w:t>
            </w:r>
            <w:r>
              <w:t xml:space="preserve"> </w:t>
            </w:r>
            <w:r w:rsidR="00741AB0">
              <w:t>(</w:t>
            </w:r>
            <w:r>
              <w:t>excluding visualisations</w:t>
            </w:r>
            <w:r w:rsidR="00741AB0">
              <w:t>)</w:t>
            </w:r>
            <w:r w:rsidRPr="005A6197">
              <w:t>.</w:t>
            </w:r>
          </w:p>
        </w:tc>
        <w:tc>
          <w:tcPr>
            <w:tcW w:w="2381" w:type="dxa"/>
            <w:shd w:val="clear" w:color="auto" w:fill="E8E8E8" w:themeFill="background2"/>
          </w:tcPr>
          <w:p w14:paraId="40CAD986" w14:textId="77777777" w:rsidR="003C42B6" w:rsidRPr="005A6197" w:rsidRDefault="003C42B6" w:rsidP="00E97F86">
            <w:pPr>
              <w:spacing w:before="120" w:after="120" w:line="240" w:lineRule="auto"/>
            </w:pPr>
          </w:p>
        </w:tc>
      </w:tr>
      <w:tr w:rsidR="003C42B6" w:rsidRPr="005A6197" w14:paraId="3AB396D0" w14:textId="799DA2FE" w:rsidTr="00BC68CC">
        <w:tc>
          <w:tcPr>
            <w:tcW w:w="1555" w:type="dxa"/>
            <w:hideMark/>
          </w:tcPr>
          <w:p w14:paraId="20115E22" w14:textId="77777777" w:rsidR="003C42B6" w:rsidRPr="005A6197" w:rsidRDefault="003C42B6" w:rsidP="005378CE">
            <w:pPr>
              <w:spacing w:before="120" w:after="120" w:line="240" w:lineRule="auto"/>
            </w:pPr>
            <w:r w:rsidRPr="005A6197">
              <w:t>Week 8</w:t>
            </w:r>
          </w:p>
        </w:tc>
        <w:tc>
          <w:tcPr>
            <w:tcW w:w="6520" w:type="dxa"/>
            <w:hideMark/>
          </w:tcPr>
          <w:p w14:paraId="7467CD5C" w14:textId="560363C0" w:rsidR="00F3444C" w:rsidRPr="007208D4" w:rsidRDefault="00F3444C" w:rsidP="007208D4">
            <w:pPr>
              <w:pStyle w:val="Heading5"/>
            </w:pPr>
            <w:r w:rsidRPr="007208D4">
              <w:t>Data Preparation &amp; Design</w:t>
            </w:r>
          </w:p>
          <w:p w14:paraId="0663653A" w14:textId="69D473F2" w:rsidR="003C42B6" w:rsidRDefault="00285ADC" w:rsidP="00BA7457">
            <w:pPr>
              <w:pStyle w:val="ListParagraph"/>
              <w:numPr>
                <w:ilvl w:val="0"/>
                <w:numId w:val="39"/>
              </w:numPr>
              <w:spacing w:before="120" w:after="120" w:line="240" w:lineRule="auto"/>
              <w:ind w:left="357" w:hanging="357"/>
              <w:contextualSpacing w:val="0"/>
            </w:pPr>
            <w:r>
              <w:t>Complete</w:t>
            </w:r>
            <w:r w:rsidR="003C42B6">
              <w:t xml:space="preserve"> </w:t>
            </w:r>
            <w:r w:rsidR="002B3D9B">
              <w:t>standup 1 report</w:t>
            </w:r>
            <w:r w:rsidR="003C42B6">
              <w:t>.</w:t>
            </w:r>
          </w:p>
          <w:p w14:paraId="55550BD4" w14:textId="38677228" w:rsidR="00285ADC" w:rsidRPr="00996825" w:rsidRDefault="003C42B6" w:rsidP="00996825">
            <w:pPr>
              <w:pStyle w:val="ListParagraph"/>
              <w:numPr>
                <w:ilvl w:val="0"/>
                <w:numId w:val="39"/>
              </w:numPr>
              <w:spacing w:before="120" w:after="120" w:line="240" w:lineRule="auto"/>
              <w:ind w:left="357" w:hanging="357"/>
              <w:contextualSpacing w:val="0"/>
            </w:pPr>
            <w:r>
              <w:t>D</w:t>
            </w:r>
            <w:r w:rsidRPr="005A6197">
              <w:t>ocument</w:t>
            </w:r>
            <w:r>
              <w:t xml:space="preserve"> </w:t>
            </w:r>
            <w:r w:rsidRPr="005A6197">
              <w:t xml:space="preserve">the project </w:t>
            </w:r>
            <w:r>
              <w:t xml:space="preserve">details for </w:t>
            </w:r>
            <w:r w:rsidR="00EE336C">
              <w:t>the p</w:t>
            </w:r>
            <w:r w:rsidRPr="005E4E97">
              <w:t>roject process book</w:t>
            </w:r>
            <w:r w:rsidRPr="005A6197">
              <w:t>.</w:t>
            </w:r>
          </w:p>
        </w:tc>
        <w:tc>
          <w:tcPr>
            <w:tcW w:w="2381" w:type="dxa"/>
          </w:tcPr>
          <w:p w14:paraId="2F82DE90" w14:textId="3B079238" w:rsidR="003C42B6" w:rsidRDefault="003C42B6" w:rsidP="003C42B6">
            <w:pPr>
              <w:spacing w:before="120" w:after="120" w:line="240" w:lineRule="auto"/>
            </w:pPr>
            <w:r>
              <w:t>Assignment 3A:</w:t>
            </w:r>
            <w:r w:rsidRPr="005A6197">
              <w:t xml:space="preserve"> Project Standup 1</w:t>
            </w:r>
          </w:p>
        </w:tc>
      </w:tr>
      <w:tr w:rsidR="003C42B6" w:rsidRPr="005A6197" w14:paraId="787DF5D0" w14:textId="79134FBD" w:rsidTr="00BC68CC">
        <w:tc>
          <w:tcPr>
            <w:tcW w:w="1555" w:type="dxa"/>
            <w:hideMark/>
          </w:tcPr>
          <w:p w14:paraId="16AD7864" w14:textId="77777777" w:rsidR="003C42B6" w:rsidRPr="005A6197" w:rsidRDefault="003C42B6" w:rsidP="005378CE">
            <w:pPr>
              <w:spacing w:before="120" w:after="120" w:line="240" w:lineRule="auto"/>
            </w:pPr>
            <w:r w:rsidRPr="005A6197">
              <w:t>Week 9</w:t>
            </w:r>
          </w:p>
        </w:tc>
        <w:tc>
          <w:tcPr>
            <w:tcW w:w="6520" w:type="dxa"/>
            <w:hideMark/>
          </w:tcPr>
          <w:p w14:paraId="4207FA7F" w14:textId="061C2852" w:rsidR="003C42B6" w:rsidRDefault="003C42B6" w:rsidP="00BA7457">
            <w:pPr>
              <w:pStyle w:val="ListParagraph"/>
              <w:numPr>
                <w:ilvl w:val="0"/>
                <w:numId w:val="40"/>
              </w:numPr>
              <w:spacing w:before="120" w:after="120" w:line="240" w:lineRule="auto"/>
              <w:ind w:left="357" w:hanging="357"/>
              <w:contextualSpacing w:val="0"/>
            </w:pPr>
            <w:r w:rsidRPr="005A6197">
              <w:t>Clean and process datasets</w:t>
            </w:r>
            <w:r>
              <w:t>.</w:t>
            </w:r>
          </w:p>
          <w:p w14:paraId="02231A66" w14:textId="4EB7289D" w:rsidR="00C42A60" w:rsidRDefault="00C42A60" w:rsidP="00BA7457">
            <w:pPr>
              <w:pStyle w:val="ListParagraph"/>
              <w:numPr>
                <w:ilvl w:val="0"/>
                <w:numId w:val="40"/>
              </w:numPr>
              <w:spacing w:before="120" w:after="120" w:line="240" w:lineRule="auto"/>
              <w:ind w:left="357" w:hanging="357"/>
              <w:contextualSpacing w:val="0"/>
            </w:pPr>
            <w:r>
              <w:t>Finalise web</w:t>
            </w:r>
            <w:r w:rsidR="00996825">
              <w:t>site</w:t>
            </w:r>
            <w:r>
              <w:t xml:space="preserve"> design.</w:t>
            </w:r>
          </w:p>
          <w:p w14:paraId="17F04B1A" w14:textId="7252F761" w:rsidR="003C42B6" w:rsidRPr="005A6197" w:rsidRDefault="003C42B6" w:rsidP="00BA7457">
            <w:pPr>
              <w:pStyle w:val="ListParagraph"/>
              <w:numPr>
                <w:ilvl w:val="0"/>
                <w:numId w:val="40"/>
              </w:numPr>
              <w:spacing w:before="120" w:after="120" w:line="240" w:lineRule="auto"/>
              <w:ind w:left="357" w:hanging="357"/>
              <w:contextualSpacing w:val="0"/>
            </w:pPr>
            <w:r>
              <w:t>D</w:t>
            </w:r>
            <w:r w:rsidRPr="005A6197">
              <w:t>evelop initial visualisation concepts.</w:t>
            </w:r>
          </w:p>
        </w:tc>
        <w:tc>
          <w:tcPr>
            <w:tcW w:w="2381" w:type="dxa"/>
            <w:shd w:val="clear" w:color="auto" w:fill="E8E8E8" w:themeFill="background2"/>
          </w:tcPr>
          <w:p w14:paraId="74E70EA0" w14:textId="77777777" w:rsidR="003C42B6" w:rsidRPr="005A6197" w:rsidRDefault="003C42B6" w:rsidP="00851681">
            <w:pPr>
              <w:spacing w:before="120" w:after="120" w:line="240" w:lineRule="auto"/>
            </w:pPr>
          </w:p>
        </w:tc>
      </w:tr>
      <w:tr w:rsidR="003C42B6" w:rsidRPr="005A6197" w14:paraId="2CCAB3FC" w14:textId="4E4F8883" w:rsidTr="00BC68CC">
        <w:tc>
          <w:tcPr>
            <w:tcW w:w="1555" w:type="dxa"/>
            <w:hideMark/>
          </w:tcPr>
          <w:p w14:paraId="134C36CF" w14:textId="77777777" w:rsidR="003C42B6" w:rsidRPr="005A6197" w:rsidRDefault="003C42B6" w:rsidP="005378CE">
            <w:pPr>
              <w:spacing w:before="120" w:after="120" w:line="240" w:lineRule="auto"/>
            </w:pPr>
            <w:r w:rsidRPr="005A6197">
              <w:t>Week 10</w:t>
            </w:r>
          </w:p>
        </w:tc>
        <w:tc>
          <w:tcPr>
            <w:tcW w:w="6520" w:type="dxa"/>
            <w:hideMark/>
          </w:tcPr>
          <w:p w14:paraId="6F48E65C" w14:textId="6DFFEADB" w:rsidR="00A11418" w:rsidRPr="007208D4" w:rsidRDefault="00A11418" w:rsidP="007208D4">
            <w:pPr>
              <w:pStyle w:val="Heading5"/>
            </w:pPr>
            <w:r w:rsidRPr="007208D4">
              <w:t>Development &amp; Implementation</w:t>
            </w:r>
          </w:p>
          <w:p w14:paraId="34E68343" w14:textId="1D23776C" w:rsidR="003C42B6" w:rsidRDefault="003C42B6" w:rsidP="002B3D9B">
            <w:pPr>
              <w:pStyle w:val="ListParagraph"/>
              <w:numPr>
                <w:ilvl w:val="0"/>
                <w:numId w:val="41"/>
              </w:numPr>
              <w:spacing w:before="120" w:after="120" w:line="240" w:lineRule="auto"/>
              <w:contextualSpacing w:val="0"/>
            </w:pPr>
            <w:r w:rsidRPr="005A6197">
              <w:lastRenderedPageBreak/>
              <w:t>Develop D3 visualisations and interactive features.</w:t>
            </w:r>
          </w:p>
          <w:p w14:paraId="6DDF5B9E" w14:textId="3810D503" w:rsidR="00660496" w:rsidRPr="005A6197" w:rsidRDefault="00DC777C" w:rsidP="00DC777C">
            <w:pPr>
              <w:pStyle w:val="ListParagraph"/>
              <w:numPr>
                <w:ilvl w:val="0"/>
                <w:numId w:val="41"/>
              </w:numPr>
              <w:spacing w:before="120" w:after="120" w:line="240" w:lineRule="auto"/>
              <w:contextualSpacing w:val="0"/>
            </w:pPr>
            <w:r>
              <w:t>Complete</w:t>
            </w:r>
            <w:r w:rsidR="002B3D9B">
              <w:t xml:space="preserve"> standup 2 report.</w:t>
            </w:r>
          </w:p>
        </w:tc>
        <w:tc>
          <w:tcPr>
            <w:tcW w:w="2381" w:type="dxa"/>
          </w:tcPr>
          <w:p w14:paraId="5C34DB2F" w14:textId="7A4B9D9E" w:rsidR="003C42B6" w:rsidRPr="005A6197" w:rsidRDefault="00851681" w:rsidP="00851681">
            <w:pPr>
              <w:spacing w:before="120" w:after="120" w:line="240" w:lineRule="auto"/>
            </w:pPr>
            <w:r>
              <w:lastRenderedPageBreak/>
              <w:t>Assignment 3A:</w:t>
            </w:r>
            <w:r w:rsidRPr="005A6197">
              <w:t xml:space="preserve"> Project Standup </w:t>
            </w:r>
            <w:r>
              <w:t>2</w:t>
            </w:r>
          </w:p>
        </w:tc>
      </w:tr>
      <w:tr w:rsidR="003C42B6" w:rsidRPr="005A6197" w14:paraId="49213370" w14:textId="25C32685" w:rsidTr="00BC68CC">
        <w:tc>
          <w:tcPr>
            <w:tcW w:w="1555" w:type="dxa"/>
            <w:hideMark/>
          </w:tcPr>
          <w:p w14:paraId="7767A07D" w14:textId="77777777" w:rsidR="003C42B6" w:rsidRPr="005A6197" w:rsidRDefault="003C42B6" w:rsidP="005378CE">
            <w:pPr>
              <w:spacing w:before="120" w:after="120" w:line="240" w:lineRule="auto"/>
            </w:pPr>
            <w:r w:rsidRPr="005A6197">
              <w:t>Week 11</w:t>
            </w:r>
          </w:p>
        </w:tc>
        <w:tc>
          <w:tcPr>
            <w:tcW w:w="6520" w:type="dxa"/>
            <w:hideMark/>
          </w:tcPr>
          <w:p w14:paraId="7A1EC703" w14:textId="77777777" w:rsidR="003C42B6" w:rsidRDefault="003C42B6" w:rsidP="002B3D9B">
            <w:pPr>
              <w:pStyle w:val="ListParagraph"/>
              <w:numPr>
                <w:ilvl w:val="0"/>
                <w:numId w:val="41"/>
              </w:numPr>
              <w:spacing w:before="120" w:after="120" w:line="240" w:lineRule="auto"/>
              <w:contextualSpacing w:val="0"/>
            </w:pPr>
            <w:r w:rsidRPr="005A6197">
              <w:t xml:space="preserve">Refine </w:t>
            </w:r>
            <w:r>
              <w:t xml:space="preserve">data </w:t>
            </w:r>
            <w:r w:rsidRPr="005A6197">
              <w:t>visualisations, website design and user interactions.</w:t>
            </w:r>
          </w:p>
          <w:p w14:paraId="5D84C25C" w14:textId="14EA0B48" w:rsidR="002B3D9B" w:rsidRPr="005A6197" w:rsidRDefault="00DC777C" w:rsidP="002B3D9B">
            <w:pPr>
              <w:pStyle w:val="ListParagraph"/>
              <w:numPr>
                <w:ilvl w:val="0"/>
                <w:numId w:val="41"/>
              </w:numPr>
              <w:spacing w:before="120" w:after="120" w:line="240" w:lineRule="auto"/>
              <w:contextualSpacing w:val="0"/>
            </w:pPr>
            <w:r>
              <w:t xml:space="preserve">Complete </w:t>
            </w:r>
            <w:r w:rsidR="002B3D9B">
              <w:t>standup 3 report.</w:t>
            </w:r>
          </w:p>
        </w:tc>
        <w:tc>
          <w:tcPr>
            <w:tcW w:w="2381" w:type="dxa"/>
          </w:tcPr>
          <w:p w14:paraId="4AA992C9" w14:textId="1D972221" w:rsidR="003C42B6" w:rsidRPr="005A6197" w:rsidRDefault="001748BA" w:rsidP="001748BA">
            <w:pPr>
              <w:spacing w:before="120" w:after="120" w:line="240" w:lineRule="auto"/>
            </w:pPr>
            <w:r>
              <w:t>Assignment 3A:</w:t>
            </w:r>
            <w:r w:rsidRPr="005A6197">
              <w:t xml:space="preserve"> Project Standup </w:t>
            </w:r>
            <w:r>
              <w:t>3</w:t>
            </w:r>
          </w:p>
        </w:tc>
      </w:tr>
      <w:tr w:rsidR="003C42B6" w:rsidRPr="005A6197" w14:paraId="3524E1EE" w14:textId="575A5141" w:rsidTr="00BC68CC">
        <w:tc>
          <w:tcPr>
            <w:tcW w:w="1555" w:type="dxa"/>
            <w:hideMark/>
          </w:tcPr>
          <w:p w14:paraId="19BF3EBC" w14:textId="77777777" w:rsidR="003C42B6" w:rsidRPr="005A6197" w:rsidRDefault="003C42B6" w:rsidP="005378CE">
            <w:pPr>
              <w:spacing w:before="120" w:after="120" w:line="240" w:lineRule="auto"/>
            </w:pPr>
            <w:r w:rsidRPr="005A6197">
              <w:t>Week 12</w:t>
            </w:r>
          </w:p>
        </w:tc>
        <w:tc>
          <w:tcPr>
            <w:tcW w:w="6520" w:type="dxa"/>
            <w:hideMark/>
          </w:tcPr>
          <w:p w14:paraId="0FBA77FD" w14:textId="6DAF0E18" w:rsidR="001637A3" w:rsidRPr="007208D4" w:rsidRDefault="001637A3" w:rsidP="007208D4">
            <w:pPr>
              <w:pStyle w:val="Heading5"/>
            </w:pPr>
            <w:r w:rsidRPr="007208D4">
              <w:t>Testing, Evaluation &amp; Reflection</w:t>
            </w:r>
          </w:p>
          <w:p w14:paraId="43D47ADF" w14:textId="0DE1B51E" w:rsidR="003C42B6" w:rsidRDefault="003C42B6" w:rsidP="002B3D9B">
            <w:pPr>
              <w:pStyle w:val="ListParagraph"/>
              <w:numPr>
                <w:ilvl w:val="0"/>
                <w:numId w:val="41"/>
              </w:numPr>
              <w:spacing w:before="120" w:after="120" w:line="240" w:lineRule="auto"/>
              <w:contextualSpacing w:val="0"/>
            </w:pPr>
            <w:r w:rsidRPr="005A6197">
              <w:t>Test the website and visualisations</w:t>
            </w:r>
            <w:r>
              <w:t>.</w:t>
            </w:r>
          </w:p>
          <w:p w14:paraId="615CC3A0" w14:textId="5DCF87F0" w:rsidR="00472BFB" w:rsidRDefault="00472BFB" w:rsidP="002B3D9B">
            <w:pPr>
              <w:pStyle w:val="ListParagraph"/>
              <w:numPr>
                <w:ilvl w:val="0"/>
                <w:numId w:val="41"/>
              </w:numPr>
              <w:spacing w:before="120" w:after="120" w:line="240" w:lineRule="auto"/>
              <w:contextualSpacing w:val="0"/>
            </w:pPr>
            <w:r>
              <w:t>I</w:t>
            </w:r>
            <w:r w:rsidRPr="00472BFB">
              <w:t xml:space="preserve">mplement improvements based on testing </w:t>
            </w:r>
          </w:p>
          <w:p w14:paraId="64446F27" w14:textId="4DF23EB7" w:rsidR="002B3D9B" w:rsidRDefault="00DC777C" w:rsidP="002B3D9B">
            <w:pPr>
              <w:pStyle w:val="ListParagraph"/>
              <w:numPr>
                <w:ilvl w:val="0"/>
                <w:numId w:val="41"/>
              </w:numPr>
              <w:spacing w:before="120" w:after="120" w:line="240" w:lineRule="auto"/>
              <w:contextualSpacing w:val="0"/>
            </w:pPr>
            <w:r>
              <w:t xml:space="preserve">Complete </w:t>
            </w:r>
            <w:r w:rsidR="002B3D9B">
              <w:t>standup 4 report.</w:t>
            </w:r>
          </w:p>
          <w:p w14:paraId="58D66D1D" w14:textId="0DC2AC83" w:rsidR="00472BFB" w:rsidRPr="005A6197" w:rsidRDefault="00741A93" w:rsidP="00472BFB">
            <w:pPr>
              <w:pStyle w:val="ListParagraph"/>
              <w:numPr>
                <w:ilvl w:val="0"/>
                <w:numId w:val="41"/>
              </w:numPr>
              <w:spacing w:before="120" w:after="120" w:line="240" w:lineRule="auto"/>
              <w:contextualSpacing w:val="0"/>
            </w:pPr>
            <w:r>
              <w:t>Commence</w:t>
            </w:r>
            <w:r w:rsidR="00E97F86">
              <w:t xml:space="preserve"> project reflection and peer review.</w:t>
            </w:r>
          </w:p>
        </w:tc>
        <w:tc>
          <w:tcPr>
            <w:tcW w:w="2381" w:type="dxa"/>
          </w:tcPr>
          <w:p w14:paraId="3EEC21C0" w14:textId="0274E401" w:rsidR="003C42B6" w:rsidRPr="005A6197" w:rsidRDefault="001748BA" w:rsidP="001748BA">
            <w:pPr>
              <w:spacing w:before="120" w:after="120" w:line="240" w:lineRule="auto"/>
            </w:pPr>
            <w:r>
              <w:t>Assignment 3A:</w:t>
            </w:r>
            <w:r w:rsidRPr="005A6197">
              <w:t xml:space="preserve"> Project Standup </w:t>
            </w:r>
            <w:r>
              <w:t>4</w:t>
            </w:r>
          </w:p>
        </w:tc>
      </w:tr>
      <w:tr w:rsidR="003C42B6" w:rsidRPr="005A6197" w14:paraId="1FA28183" w14:textId="196E7126" w:rsidTr="00BC68CC">
        <w:tc>
          <w:tcPr>
            <w:tcW w:w="1555" w:type="dxa"/>
            <w:hideMark/>
          </w:tcPr>
          <w:p w14:paraId="62FC2C9E" w14:textId="77777777" w:rsidR="003C42B6" w:rsidRPr="005A6197" w:rsidRDefault="003C42B6" w:rsidP="005378CE">
            <w:pPr>
              <w:spacing w:before="120" w:after="120" w:line="240" w:lineRule="auto"/>
            </w:pPr>
            <w:r w:rsidRPr="005A6197">
              <w:t>Exam Period</w:t>
            </w:r>
          </w:p>
        </w:tc>
        <w:tc>
          <w:tcPr>
            <w:tcW w:w="6520" w:type="dxa"/>
            <w:hideMark/>
          </w:tcPr>
          <w:p w14:paraId="7B4B096A" w14:textId="3ECADA5B" w:rsidR="005C790A" w:rsidRPr="007208D4" w:rsidRDefault="005C790A" w:rsidP="007208D4">
            <w:pPr>
              <w:pStyle w:val="Heading5"/>
            </w:pPr>
            <w:r w:rsidRPr="007208D4">
              <w:t>Finalisation &amp; Submission</w:t>
            </w:r>
          </w:p>
          <w:p w14:paraId="035150D6" w14:textId="3C2F3D2F" w:rsidR="003C42B6" w:rsidRDefault="003C42B6" w:rsidP="00BA7457">
            <w:pPr>
              <w:pStyle w:val="ListParagraph"/>
              <w:numPr>
                <w:ilvl w:val="0"/>
                <w:numId w:val="41"/>
              </w:numPr>
              <w:spacing w:before="120" w:after="120" w:line="240" w:lineRule="auto"/>
              <w:ind w:left="357" w:hanging="357"/>
              <w:contextualSpacing w:val="0"/>
            </w:pPr>
            <w:r w:rsidRPr="005A6197">
              <w:t>Finalise the Project Process Book</w:t>
            </w:r>
            <w:r>
              <w:t xml:space="preserve"> for submission.</w:t>
            </w:r>
          </w:p>
          <w:p w14:paraId="571CD6F2" w14:textId="77777777" w:rsidR="002C2E76" w:rsidRDefault="003C42B6" w:rsidP="002C2E76">
            <w:pPr>
              <w:pStyle w:val="ListParagraph"/>
              <w:numPr>
                <w:ilvl w:val="0"/>
                <w:numId w:val="41"/>
              </w:numPr>
              <w:spacing w:before="120" w:after="120" w:line="240" w:lineRule="auto"/>
              <w:ind w:left="357" w:hanging="357"/>
              <w:contextualSpacing w:val="0"/>
            </w:pPr>
            <w:r>
              <w:t xml:space="preserve">Finalise the </w:t>
            </w:r>
            <w:r w:rsidRPr="005A6197">
              <w:t>Website and Visualisation for submission.</w:t>
            </w:r>
          </w:p>
          <w:p w14:paraId="7F489C56" w14:textId="57461FBC" w:rsidR="002C2E76" w:rsidRPr="005A6197" w:rsidRDefault="002C2E76" w:rsidP="002C2E76">
            <w:pPr>
              <w:pStyle w:val="ListParagraph"/>
              <w:numPr>
                <w:ilvl w:val="0"/>
                <w:numId w:val="41"/>
              </w:numPr>
              <w:spacing w:before="120" w:after="120" w:line="240" w:lineRule="auto"/>
              <w:ind w:left="357" w:hanging="357"/>
              <w:contextualSpacing w:val="0"/>
            </w:pPr>
            <w:r>
              <w:t>Complete project reflection and peer review.</w:t>
            </w:r>
          </w:p>
        </w:tc>
        <w:tc>
          <w:tcPr>
            <w:tcW w:w="2381" w:type="dxa"/>
          </w:tcPr>
          <w:p w14:paraId="200F934A" w14:textId="77777777" w:rsidR="003C42B6" w:rsidRDefault="001748BA" w:rsidP="001748BA">
            <w:pPr>
              <w:spacing w:before="120" w:after="120" w:line="240" w:lineRule="auto"/>
            </w:pPr>
            <w:r w:rsidRPr="001748BA">
              <w:t>Assignment 3B: Project process book</w:t>
            </w:r>
          </w:p>
          <w:p w14:paraId="11FE83AC" w14:textId="77777777" w:rsidR="005703B1" w:rsidRDefault="005703B1" w:rsidP="001748BA">
            <w:pPr>
              <w:spacing w:before="120" w:after="120" w:line="240" w:lineRule="auto"/>
            </w:pPr>
            <w:r w:rsidRPr="005703B1">
              <w:t>Assignment 3C: Website and visualisation</w:t>
            </w:r>
          </w:p>
          <w:p w14:paraId="3CF78EAE" w14:textId="0F9B0D27" w:rsidR="005703B1" w:rsidRPr="005A6197" w:rsidRDefault="005703B1" w:rsidP="001748BA">
            <w:pPr>
              <w:spacing w:before="120" w:after="120" w:line="240" w:lineRule="auto"/>
            </w:pPr>
            <w:r w:rsidRPr="005703B1">
              <w:t>Assignment 3D: Project reflection and peer review</w:t>
            </w:r>
          </w:p>
        </w:tc>
      </w:tr>
    </w:tbl>
    <w:p w14:paraId="03D0A403" w14:textId="77777777" w:rsidR="00C63983" w:rsidRPr="005369DB" w:rsidRDefault="00C63983" w:rsidP="00C63983">
      <w:pPr>
        <w:spacing w:before="100" w:beforeAutospacing="1" w:after="100" w:afterAutospacing="1" w:line="240" w:lineRule="auto"/>
        <w:rPr>
          <w:color w:val="272727"/>
        </w:rPr>
      </w:pPr>
    </w:p>
    <w:p w14:paraId="45C9C752" w14:textId="77777777" w:rsidR="009C441B" w:rsidRDefault="009C441B">
      <w:pPr>
        <w:spacing w:line="240" w:lineRule="auto"/>
        <w:rPr>
          <w:rFonts w:eastAsiaTheme="majorEastAsia" w:cstheme="majorBidi"/>
          <w:color w:val="156082" w:themeColor="accent1"/>
          <w:sz w:val="36"/>
          <w:szCs w:val="40"/>
          <w:shd w:val="clear" w:color="auto" w:fill="FFFFFF"/>
        </w:rPr>
      </w:pPr>
      <w:r>
        <w:br w:type="page"/>
      </w:r>
    </w:p>
    <w:p w14:paraId="3660B673" w14:textId="4BDE80E1" w:rsidR="003B6217" w:rsidRDefault="007C4003" w:rsidP="00817060">
      <w:pPr>
        <w:pStyle w:val="Heading1"/>
        <w:jc w:val="center"/>
      </w:pPr>
      <w:bookmarkStart w:id="4" w:name="_Toc239546170"/>
      <w:r>
        <w:lastRenderedPageBreak/>
        <w:t>Teamwork Issues</w:t>
      </w:r>
      <w:bookmarkEnd w:id="4"/>
    </w:p>
    <w:tbl>
      <w:tblPr>
        <w:tblStyle w:val="TableGrid"/>
        <w:tblW w:w="5000" w:type="pct"/>
        <w:tblLook w:val="04A0" w:firstRow="1" w:lastRow="0" w:firstColumn="1" w:lastColumn="0" w:noHBand="0" w:noVBand="1"/>
      </w:tblPr>
      <w:tblGrid>
        <w:gridCol w:w="5228"/>
        <w:gridCol w:w="5228"/>
      </w:tblGrid>
      <w:tr w:rsidR="00451417" w14:paraId="7306C2F5" w14:textId="77777777" w:rsidTr="00EF29AD">
        <w:tc>
          <w:tcPr>
            <w:tcW w:w="2500" w:type="pct"/>
            <w:shd w:val="clear" w:color="auto" w:fill="E8E8E8" w:themeFill="background2"/>
          </w:tcPr>
          <w:p w14:paraId="09FE9C29" w14:textId="23066DF2" w:rsidR="00451417" w:rsidRPr="00451417" w:rsidRDefault="00451417" w:rsidP="00451417">
            <w:pPr>
              <w:spacing w:before="60" w:after="60" w:line="240" w:lineRule="auto"/>
              <w:jc w:val="center"/>
              <w:rPr>
                <w:b/>
                <w:bCs/>
              </w:rPr>
            </w:pPr>
            <w:r w:rsidRPr="00451417">
              <w:rPr>
                <w:b/>
                <w:bCs/>
              </w:rPr>
              <w:t>Issue</w:t>
            </w:r>
          </w:p>
        </w:tc>
        <w:tc>
          <w:tcPr>
            <w:tcW w:w="2500" w:type="pct"/>
            <w:shd w:val="clear" w:color="auto" w:fill="E8E8E8" w:themeFill="background2"/>
          </w:tcPr>
          <w:p w14:paraId="07B983ED" w14:textId="0435660E" w:rsidR="00451417" w:rsidRPr="00451417" w:rsidRDefault="00451417" w:rsidP="00451417">
            <w:pPr>
              <w:spacing w:before="60" w:after="60" w:line="240" w:lineRule="auto"/>
              <w:jc w:val="center"/>
              <w:rPr>
                <w:b/>
                <w:bCs/>
              </w:rPr>
            </w:pPr>
            <w:r w:rsidRPr="00451417">
              <w:rPr>
                <w:b/>
                <w:bCs/>
              </w:rPr>
              <w:t>Mitigation</w:t>
            </w:r>
          </w:p>
        </w:tc>
      </w:tr>
      <w:tr w:rsidR="00451417" w14:paraId="0EA96CEB" w14:textId="77777777" w:rsidTr="00EF29AD">
        <w:tc>
          <w:tcPr>
            <w:tcW w:w="2500" w:type="pct"/>
          </w:tcPr>
          <w:p w14:paraId="6572231E" w14:textId="0D863A49" w:rsidR="00451417" w:rsidRDefault="00451417" w:rsidP="00451417">
            <w:pPr>
              <w:spacing w:before="60" w:after="60" w:line="240" w:lineRule="auto"/>
            </w:pPr>
            <w:r>
              <w:t>The team has a conflict in schedules therefore a regular meeting time was unable to be scheduled, causing the team to communicate only via text. Although this was navigated throughout the preparation phase, it can be foreseen as an issue for the project further down the track.</w:t>
            </w:r>
          </w:p>
        </w:tc>
        <w:tc>
          <w:tcPr>
            <w:tcW w:w="2500" w:type="pct"/>
          </w:tcPr>
          <w:p w14:paraId="66BA2850" w14:textId="10EBBA1E" w:rsidR="00451417" w:rsidRDefault="00451417" w:rsidP="00451417">
            <w:pPr>
              <w:spacing w:before="60" w:after="60" w:line="240" w:lineRule="auto"/>
            </w:pPr>
            <w:r>
              <w:t xml:space="preserve">Regular meetings will be held on </w:t>
            </w:r>
            <w:r w:rsidR="0085648F">
              <w:t xml:space="preserve">midday, </w:t>
            </w:r>
            <w:r w:rsidR="00283799">
              <w:t>Saturdays or Sundays</w:t>
            </w:r>
            <w:r>
              <w:t xml:space="preserve"> moving forward.</w:t>
            </w:r>
            <w:r w:rsidR="006F589F">
              <w:t xml:space="preserve"> These are scheduled before assessment deadlines.</w:t>
            </w:r>
          </w:p>
        </w:tc>
      </w:tr>
      <w:tr w:rsidR="00451417" w14:paraId="66C42407" w14:textId="77777777" w:rsidTr="00EF29AD">
        <w:tc>
          <w:tcPr>
            <w:tcW w:w="2500" w:type="pct"/>
          </w:tcPr>
          <w:p w14:paraId="14C41D69" w14:textId="70BBD021" w:rsidR="00451417" w:rsidRDefault="009D3BDE" w:rsidP="00451417">
            <w:pPr>
              <w:spacing w:before="60" w:after="60" w:line="240" w:lineRule="auto"/>
            </w:pPr>
            <w:r>
              <w:t>Inconsistent communication from Dilhani</w:t>
            </w:r>
            <w:r w:rsidR="00806BB5">
              <w:t xml:space="preserve"> due to work commitments. </w:t>
            </w:r>
          </w:p>
        </w:tc>
        <w:tc>
          <w:tcPr>
            <w:tcW w:w="2500" w:type="pct"/>
          </w:tcPr>
          <w:p w14:paraId="42A8F4CD" w14:textId="1C157AF3" w:rsidR="00451417" w:rsidRDefault="00806BB5" w:rsidP="00451417">
            <w:pPr>
              <w:spacing w:before="60" w:after="60" w:line="240" w:lineRule="auto"/>
            </w:pPr>
            <w:r>
              <w:t>Dilhani has committed to regular</w:t>
            </w:r>
            <w:r w:rsidR="009D4E46">
              <w:t xml:space="preserve"> updates with regards to tasks guided by </w:t>
            </w:r>
            <w:r w:rsidR="005369DB">
              <w:t xml:space="preserve">the </w:t>
            </w:r>
            <w:r w:rsidR="009D4E46">
              <w:t xml:space="preserve">weekly </w:t>
            </w:r>
            <w:r w:rsidR="002E2550">
              <w:t>scheduled meetings</w:t>
            </w:r>
            <w:r w:rsidR="00915A80">
              <w:t xml:space="preserve"> as an internal deadline</w:t>
            </w:r>
            <w:r w:rsidR="002E2550">
              <w:t>.</w:t>
            </w:r>
            <w:r>
              <w:t xml:space="preserve"> </w:t>
            </w:r>
          </w:p>
        </w:tc>
      </w:tr>
    </w:tbl>
    <w:p w14:paraId="5FF06AAA" w14:textId="77777777" w:rsidR="00451417" w:rsidRDefault="00451417" w:rsidP="003B6217"/>
    <w:p w14:paraId="321AFBCE" w14:textId="0C1CABF3" w:rsidR="006978E3" w:rsidRPr="00257153" w:rsidRDefault="00404BA8" w:rsidP="00404BA8">
      <w:pPr>
        <w:rPr>
          <w:sz w:val="22"/>
          <w:szCs w:val="22"/>
        </w:rPr>
      </w:pPr>
      <w:bookmarkStart w:id="5" w:name="_Toc239546171"/>
      <w:r w:rsidRPr="00257153">
        <w:rPr>
          <w:rStyle w:val="Heading2Char"/>
          <w:sz w:val="28"/>
          <w:szCs w:val="28"/>
        </w:rPr>
        <w:t>Overall risk mitigation</w:t>
      </w:r>
      <w:r w:rsidR="006503DF" w:rsidRPr="00257153">
        <w:rPr>
          <w:rStyle w:val="Heading2Char"/>
          <w:sz w:val="28"/>
          <w:szCs w:val="28"/>
        </w:rPr>
        <w:t xml:space="preserve"> strategy</w:t>
      </w:r>
      <w:r w:rsidRPr="00257153">
        <w:rPr>
          <w:rStyle w:val="Heading2Char"/>
          <w:sz w:val="28"/>
          <w:szCs w:val="28"/>
        </w:rPr>
        <w:t>:</w:t>
      </w:r>
      <w:bookmarkEnd w:id="5"/>
    </w:p>
    <w:tbl>
      <w:tblPr>
        <w:tblStyle w:val="TableGrid"/>
        <w:tblW w:w="0" w:type="auto"/>
        <w:tblLook w:val="04A0" w:firstRow="1" w:lastRow="0" w:firstColumn="1" w:lastColumn="0" w:noHBand="0" w:noVBand="1"/>
      </w:tblPr>
      <w:tblGrid>
        <w:gridCol w:w="5228"/>
        <w:gridCol w:w="5228"/>
      </w:tblGrid>
      <w:tr w:rsidR="006978E3" w14:paraId="3D419055" w14:textId="77777777" w:rsidTr="006978E3">
        <w:tc>
          <w:tcPr>
            <w:tcW w:w="5228" w:type="dxa"/>
            <w:shd w:val="clear" w:color="auto" w:fill="E8E8E8" w:themeFill="background2"/>
          </w:tcPr>
          <w:p w14:paraId="53188524" w14:textId="0290A87F" w:rsidR="006978E3" w:rsidRPr="006978E3" w:rsidRDefault="006978E3" w:rsidP="006978E3">
            <w:pPr>
              <w:spacing w:before="60" w:after="60" w:line="240" w:lineRule="auto"/>
              <w:jc w:val="center"/>
              <w:rPr>
                <w:b/>
                <w:bCs/>
              </w:rPr>
            </w:pPr>
            <w:r w:rsidRPr="006978E3">
              <w:rPr>
                <w:b/>
                <w:bCs/>
              </w:rPr>
              <w:t>Risk</w:t>
            </w:r>
          </w:p>
        </w:tc>
        <w:tc>
          <w:tcPr>
            <w:tcW w:w="5228" w:type="dxa"/>
            <w:shd w:val="clear" w:color="auto" w:fill="E8E8E8" w:themeFill="background2"/>
          </w:tcPr>
          <w:p w14:paraId="6EB8A93E" w14:textId="21322BD5" w:rsidR="006978E3" w:rsidRPr="006978E3" w:rsidRDefault="006978E3" w:rsidP="006978E3">
            <w:pPr>
              <w:spacing w:before="60" w:after="60" w:line="240" w:lineRule="auto"/>
              <w:jc w:val="center"/>
              <w:rPr>
                <w:b/>
                <w:bCs/>
              </w:rPr>
            </w:pPr>
            <w:r w:rsidRPr="006978E3">
              <w:rPr>
                <w:b/>
                <w:bCs/>
              </w:rPr>
              <w:t>Mitigation</w:t>
            </w:r>
          </w:p>
        </w:tc>
      </w:tr>
      <w:tr w:rsidR="006978E3" w14:paraId="0225B547" w14:textId="77777777" w:rsidTr="006978E3">
        <w:tc>
          <w:tcPr>
            <w:tcW w:w="5228" w:type="dxa"/>
          </w:tcPr>
          <w:p w14:paraId="174ADA6F" w14:textId="4DADB1B1" w:rsidR="006978E3" w:rsidRDefault="00915A80" w:rsidP="006978E3">
            <w:pPr>
              <w:spacing w:before="60" w:after="60" w:line="240" w:lineRule="auto"/>
            </w:pPr>
            <w:r>
              <w:t>Uneven workload distribution among team members.</w:t>
            </w:r>
          </w:p>
        </w:tc>
        <w:tc>
          <w:tcPr>
            <w:tcW w:w="5228" w:type="dxa"/>
          </w:tcPr>
          <w:p w14:paraId="2DAA87BA" w14:textId="4634F212" w:rsidR="00915A80" w:rsidRDefault="00915A80" w:rsidP="006978E3">
            <w:pPr>
              <w:spacing w:before="60" w:after="60" w:line="240" w:lineRule="auto"/>
            </w:pPr>
            <w:r>
              <w:t xml:space="preserve">Tasks will be </w:t>
            </w:r>
            <w:r w:rsidR="006F589F">
              <w:t xml:space="preserve">collaboratively </w:t>
            </w:r>
            <w:r>
              <w:t xml:space="preserve">assigned to </w:t>
            </w:r>
            <w:r w:rsidR="006F589F">
              <w:t xml:space="preserve">each team member. </w:t>
            </w:r>
          </w:p>
        </w:tc>
      </w:tr>
      <w:tr w:rsidR="006978E3" w14:paraId="16AFE7B3" w14:textId="77777777" w:rsidTr="006978E3">
        <w:tc>
          <w:tcPr>
            <w:tcW w:w="5228" w:type="dxa"/>
          </w:tcPr>
          <w:p w14:paraId="7BA81BF0" w14:textId="5F958E1E" w:rsidR="006978E3" w:rsidRDefault="006F589F" w:rsidP="006978E3">
            <w:pPr>
              <w:spacing w:before="60" w:after="60" w:line="240" w:lineRule="auto"/>
            </w:pPr>
            <w:r>
              <w:t>A team member misses deadlines.</w:t>
            </w:r>
          </w:p>
        </w:tc>
        <w:tc>
          <w:tcPr>
            <w:tcW w:w="5228" w:type="dxa"/>
          </w:tcPr>
          <w:p w14:paraId="7B44BA66" w14:textId="2F1CDF41" w:rsidR="006978E3" w:rsidRDefault="006F589F" w:rsidP="006978E3">
            <w:pPr>
              <w:spacing w:before="60" w:after="60" w:line="240" w:lineRule="auto"/>
            </w:pPr>
            <w:r>
              <w:t xml:space="preserve">Internal deadline </w:t>
            </w:r>
            <w:proofErr w:type="gramStart"/>
            <w:r>
              <w:t>are</w:t>
            </w:r>
            <w:proofErr w:type="gramEnd"/>
            <w:r>
              <w:t xml:space="preserve"> set before official due dates. Progress is monitored during standup meetings.</w:t>
            </w:r>
          </w:p>
        </w:tc>
      </w:tr>
      <w:tr w:rsidR="006978E3" w14:paraId="0C107F71" w14:textId="77777777" w:rsidTr="006978E3">
        <w:tc>
          <w:tcPr>
            <w:tcW w:w="5228" w:type="dxa"/>
          </w:tcPr>
          <w:p w14:paraId="75586F41" w14:textId="4F4FD33E" w:rsidR="006978E3" w:rsidRDefault="006F589F" w:rsidP="006978E3">
            <w:pPr>
              <w:spacing w:before="60" w:after="60" w:line="240" w:lineRule="auto"/>
            </w:pPr>
            <w:r>
              <w:t>Team conflicts or disagreements on project decisions.</w:t>
            </w:r>
          </w:p>
        </w:tc>
        <w:tc>
          <w:tcPr>
            <w:tcW w:w="5228" w:type="dxa"/>
          </w:tcPr>
          <w:p w14:paraId="5CB0F76A" w14:textId="52CB7936" w:rsidR="006978E3" w:rsidRDefault="006F589F" w:rsidP="006978E3">
            <w:pPr>
              <w:spacing w:before="60" w:after="60" w:line="240" w:lineRule="auto"/>
            </w:pPr>
            <w:r>
              <w:t>Open disc</w:t>
            </w:r>
            <w:r w:rsidR="00EF29AD">
              <w:t>u</w:t>
            </w:r>
            <w:r>
              <w:t>ssions are held</w:t>
            </w:r>
            <w:r w:rsidR="00EF29AD">
              <w:t xml:space="preserve"> with outcomes documented. OLA will be engaged if required.</w:t>
            </w:r>
          </w:p>
        </w:tc>
      </w:tr>
    </w:tbl>
    <w:p w14:paraId="67A0DEF6" w14:textId="1D969182" w:rsidR="00CC0296" w:rsidRPr="003B6217" w:rsidRDefault="00CC0296" w:rsidP="00404BA8"/>
    <w:sectPr w:rsidR="00CC0296" w:rsidRPr="003B6217" w:rsidSect="00C519E9">
      <w:headerReference w:type="default" r:id="rId14"/>
      <w:footerReference w:type="even" r:id="rId15"/>
      <w:footerReference w:type="default" r:id="rId16"/>
      <w:pgSz w:w="11906" w:h="16838"/>
      <w:pgMar w:top="720" w:right="720" w:bottom="720" w:left="720" w:header="680"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8391CC" w14:textId="77777777" w:rsidR="007818DC" w:rsidRDefault="007818DC" w:rsidP="008626D5">
      <w:pPr>
        <w:spacing w:line="240" w:lineRule="auto"/>
      </w:pPr>
      <w:r>
        <w:separator/>
      </w:r>
    </w:p>
  </w:endnote>
  <w:endnote w:type="continuationSeparator" w:id="0">
    <w:p w14:paraId="3D026D2B" w14:textId="77777777" w:rsidR="007818DC" w:rsidRDefault="007818DC" w:rsidP="008626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Segoe UI Semilight">
    <w:panose1 w:val="020B04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8246148"/>
      <w:docPartObj>
        <w:docPartGallery w:val="Page Numbers (Bottom of Page)"/>
        <w:docPartUnique/>
      </w:docPartObj>
    </w:sdtPr>
    <w:sdtContent>
      <w:p w14:paraId="2711C7CB" w14:textId="77777777" w:rsidR="008626D5" w:rsidRDefault="008626D5" w:rsidP="00EC6F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2A8A2D" w14:textId="77777777" w:rsidR="008626D5" w:rsidRDefault="00862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9887979"/>
      <w:docPartObj>
        <w:docPartGallery w:val="Page Numbers (Bottom of Page)"/>
        <w:docPartUnique/>
      </w:docPartObj>
    </w:sdtPr>
    <w:sdtContent>
      <w:p w14:paraId="4D64731C" w14:textId="77777777" w:rsidR="008626D5" w:rsidRDefault="008626D5" w:rsidP="00EC6F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A0C500" w14:textId="77777777" w:rsidR="008626D5" w:rsidRDefault="00862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8CB033" w14:textId="77777777" w:rsidR="007818DC" w:rsidRDefault="007818DC" w:rsidP="008626D5">
      <w:pPr>
        <w:spacing w:line="240" w:lineRule="auto"/>
      </w:pPr>
      <w:r>
        <w:separator/>
      </w:r>
    </w:p>
  </w:footnote>
  <w:footnote w:type="continuationSeparator" w:id="0">
    <w:p w14:paraId="54ACC912" w14:textId="77777777" w:rsidR="007818DC" w:rsidRDefault="007818DC" w:rsidP="008626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51248" w14:textId="7877E9CC" w:rsidR="00984B38" w:rsidRDefault="00984B38" w:rsidP="00466686">
    <w:pPr>
      <w:pStyle w:val="Header"/>
      <w:jc w:val="center"/>
    </w:pPr>
    <w:r>
      <w:t xml:space="preserve">Assignment </w:t>
    </w:r>
    <w:r w:rsidR="009029CC">
      <w:t>3A</w:t>
    </w:r>
    <w:r>
      <w:t xml:space="preserve">: </w:t>
    </w:r>
    <w:r w:rsidR="009029CC">
      <w:t xml:space="preserve">Project </w:t>
    </w:r>
    <w:r w:rsidR="0015736C">
      <w:t>S</w:t>
    </w:r>
    <w:r w:rsidR="009029CC">
      <w:t xml:space="preserve">tandup 1 </w:t>
    </w:r>
    <w:r>
      <w:t xml:space="preserve">| </w:t>
    </w:r>
    <w:r w:rsidR="0086504F" w:rsidRPr="0086504F">
      <w:t>COS30045 – Data Visualisation</w:t>
    </w:r>
    <w:r w:rsidR="00466686">
      <w:t xml:space="preserve"> | </w:t>
    </w:r>
    <w:r w:rsidR="009029CC">
      <w:t>Team 1E</w:t>
    </w:r>
  </w:p>
  <w:p w14:paraId="64F7BFB9" w14:textId="77777777" w:rsidR="007E35CE" w:rsidRDefault="007E35CE" w:rsidP="0046668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517B7"/>
    <w:multiLevelType w:val="multilevel"/>
    <w:tmpl w:val="F830F716"/>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02453E04"/>
    <w:multiLevelType w:val="hybridMultilevel"/>
    <w:tmpl w:val="CF1277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67C0578"/>
    <w:multiLevelType w:val="multilevel"/>
    <w:tmpl w:val="FA74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16C0E"/>
    <w:multiLevelType w:val="multilevel"/>
    <w:tmpl w:val="38428C5C"/>
    <w:lvl w:ilvl="0">
      <w:start w:val="4"/>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7200" w:hanging="2160"/>
      </w:pPr>
      <w:rPr>
        <w:rFonts w:hint="default"/>
      </w:rPr>
    </w:lvl>
    <w:lvl w:ilvl="7">
      <w:start w:val="1"/>
      <w:numFmt w:val="decimal"/>
      <w:lvlText w:val="%1.%2.%3.%4.%5.%6.%7.%8"/>
      <w:lvlJc w:val="left"/>
      <w:pPr>
        <w:ind w:left="8280" w:hanging="2520"/>
      </w:pPr>
      <w:rPr>
        <w:rFonts w:hint="default"/>
      </w:rPr>
    </w:lvl>
    <w:lvl w:ilvl="8">
      <w:start w:val="1"/>
      <w:numFmt w:val="decimal"/>
      <w:lvlText w:val="%1.%2.%3.%4.%5.%6.%7.%8.%9"/>
      <w:lvlJc w:val="left"/>
      <w:pPr>
        <w:ind w:left="9360" w:hanging="2880"/>
      </w:pPr>
      <w:rPr>
        <w:rFonts w:hint="default"/>
      </w:rPr>
    </w:lvl>
  </w:abstractNum>
  <w:abstractNum w:abstractNumId="4" w15:restartNumberingAfterBreak="0">
    <w:nsid w:val="07AE4577"/>
    <w:multiLevelType w:val="multilevel"/>
    <w:tmpl w:val="5FD4DB16"/>
    <w:lvl w:ilvl="0">
      <w:start w:val="1"/>
      <w:numFmt w:val="decimal"/>
      <w:pStyle w:val="Heading5"/>
      <w:lvlText w:val="%1."/>
      <w:lvlJc w:val="left"/>
      <w:pPr>
        <w:ind w:left="717" w:hanging="360"/>
      </w:pPr>
      <w:rPr>
        <w:rFonts w:hint="default"/>
        <w:sz w:val="24"/>
        <w:szCs w:val="36"/>
      </w:rPr>
    </w:lvl>
    <w:lvl w:ilvl="1">
      <w:start w:val="1"/>
      <w:numFmt w:val="bullet"/>
      <w:lvlText w:val="o"/>
      <w:lvlJc w:val="left"/>
      <w:pPr>
        <w:tabs>
          <w:tab w:val="num" w:pos="1437"/>
        </w:tabs>
        <w:ind w:left="1437" w:hanging="360"/>
      </w:pPr>
      <w:rPr>
        <w:rFonts w:ascii="Courier New" w:hAnsi="Courier New" w:hint="default"/>
        <w:sz w:val="20"/>
      </w:rPr>
    </w:lvl>
    <w:lvl w:ilvl="2">
      <w:start w:val="1"/>
      <w:numFmt w:val="decimal"/>
      <w:lvlText w:val="%3."/>
      <w:lvlJc w:val="left"/>
      <w:pPr>
        <w:ind w:left="2157" w:hanging="360"/>
      </w:p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5" w15:restartNumberingAfterBreak="0">
    <w:nsid w:val="09B51506"/>
    <w:multiLevelType w:val="hybridMultilevel"/>
    <w:tmpl w:val="2020B95C"/>
    <w:lvl w:ilvl="0" w:tplc="BD6A1F86">
      <w:start w:val="1"/>
      <w:numFmt w:val="none"/>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D51C99"/>
    <w:multiLevelType w:val="hybridMultilevel"/>
    <w:tmpl w:val="9418D0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B577F5C"/>
    <w:multiLevelType w:val="hybridMultilevel"/>
    <w:tmpl w:val="93F83D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D724596"/>
    <w:multiLevelType w:val="multilevel"/>
    <w:tmpl w:val="86226B00"/>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23AA63A7"/>
    <w:multiLevelType w:val="multilevel"/>
    <w:tmpl w:val="A4C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0580C"/>
    <w:multiLevelType w:val="multilevel"/>
    <w:tmpl w:val="174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86385"/>
    <w:multiLevelType w:val="hybridMultilevel"/>
    <w:tmpl w:val="455AE55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ACD27D6"/>
    <w:multiLevelType w:val="hybridMultilevel"/>
    <w:tmpl w:val="D81E82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C265B51"/>
    <w:multiLevelType w:val="hybridMultilevel"/>
    <w:tmpl w:val="D528D6D4"/>
    <w:lvl w:ilvl="0" w:tplc="BD6A1F86">
      <w:start w:val="1"/>
      <w:numFmt w:val="none"/>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C3292D"/>
    <w:multiLevelType w:val="hybridMultilevel"/>
    <w:tmpl w:val="ACF01E56"/>
    <w:lvl w:ilvl="0" w:tplc="0FD494DA">
      <w:start w:val="1"/>
      <w:numFmt w:val="cardinalTex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926FF9"/>
    <w:multiLevelType w:val="hybridMultilevel"/>
    <w:tmpl w:val="FEE2F2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56104B6"/>
    <w:multiLevelType w:val="hybridMultilevel"/>
    <w:tmpl w:val="F7AE580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69F26C1"/>
    <w:multiLevelType w:val="hybridMultilevel"/>
    <w:tmpl w:val="DF601F20"/>
    <w:lvl w:ilvl="0" w:tplc="425C0F7E">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106EFB"/>
    <w:multiLevelType w:val="hybridMultilevel"/>
    <w:tmpl w:val="BBB6C246"/>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A481507"/>
    <w:multiLevelType w:val="hybridMultilevel"/>
    <w:tmpl w:val="12709E4A"/>
    <w:lvl w:ilvl="0" w:tplc="C006623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BF7B3F"/>
    <w:multiLevelType w:val="multilevel"/>
    <w:tmpl w:val="C0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91A5C"/>
    <w:multiLevelType w:val="multilevel"/>
    <w:tmpl w:val="A874F3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21435"/>
    <w:multiLevelType w:val="multilevel"/>
    <w:tmpl w:val="F68AB6EC"/>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3" w15:restartNumberingAfterBreak="0">
    <w:nsid w:val="45D25797"/>
    <w:multiLevelType w:val="multilevel"/>
    <w:tmpl w:val="15E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B113D"/>
    <w:multiLevelType w:val="multilevel"/>
    <w:tmpl w:val="E4E48054"/>
    <w:lvl w:ilvl="0">
      <w:start w:val="1"/>
      <w:numFmt w:val="decimal"/>
      <w:pStyle w:val="Heading1"/>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F152905"/>
    <w:multiLevelType w:val="multilevel"/>
    <w:tmpl w:val="B26EC606"/>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3551CE9"/>
    <w:multiLevelType w:val="hybridMultilevel"/>
    <w:tmpl w:val="BE72A218"/>
    <w:lvl w:ilvl="0" w:tplc="A69AD024">
      <w:start w:val="1"/>
      <w:numFmt w:val="none"/>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F10672"/>
    <w:multiLevelType w:val="hybridMultilevel"/>
    <w:tmpl w:val="67D245C4"/>
    <w:lvl w:ilvl="0" w:tplc="DADCC200">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390F19"/>
    <w:multiLevelType w:val="hybridMultilevel"/>
    <w:tmpl w:val="E03AB058"/>
    <w:lvl w:ilvl="0" w:tplc="2F901390">
      <w:start w:val="1"/>
      <w:numFmt w:val="cardinalTex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88F261B"/>
    <w:multiLevelType w:val="multilevel"/>
    <w:tmpl w:val="17FA2236"/>
    <w:lvl w:ilvl="0">
      <w:start w:val="4"/>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7200" w:hanging="2160"/>
      </w:pPr>
      <w:rPr>
        <w:rFonts w:hint="default"/>
      </w:rPr>
    </w:lvl>
    <w:lvl w:ilvl="7">
      <w:start w:val="1"/>
      <w:numFmt w:val="decimal"/>
      <w:lvlText w:val="%1.%2.%3.%4.%5.%6.%7.%8"/>
      <w:lvlJc w:val="left"/>
      <w:pPr>
        <w:ind w:left="8280" w:hanging="2520"/>
      </w:pPr>
      <w:rPr>
        <w:rFonts w:hint="default"/>
      </w:rPr>
    </w:lvl>
    <w:lvl w:ilvl="8">
      <w:start w:val="1"/>
      <w:numFmt w:val="decimal"/>
      <w:lvlText w:val="%1.%2.%3.%4.%5.%6.%7.%8.%9"/>
      <w:lvlJc w:val="left"/>
      <w:pPr>
        <w:ind w:left="9360" w:hanging="2880"/>
      </w:pPr>
      <w:rPr>
        <w:rFonts w:hint="default"/>
      </w:rPr>
    </w:lvl>
  </w:abstractNum>
  <w:abstractNum w:abstractNumId="30" w15:restartNumberingAfterBreak="0">
    <w:nsid w:val="5A663355"/>
    <w:multiLevelType w:val="hybridMultilevel"/>
    <w:tmpl w:val="0CF2011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B0338E8"/>
    <w:multiLevelType w:val="hybridMultilevel"/>
    <w:tmpl w:val="24B6A9E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E855A73"/>
    <w:multiLevelType w:val="hybridMultilevel"/>
    <w:tmpl w:val="E126061E"/>
    <w:lvl w:ilvl="0" w:tplc="2F901390">
      <w:start w:val="1"/>
      <w:numFmt w:val="cardinalTex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5C13AC"/>
    <w:multiLevelType w:val="multilevel"/>
    <w:tmpl w:val="47D2D46C"/>
    <w:lvl w:ilvl="0">
      <w:start w:val="1"/>
      <w:numFmt w:val="decimal"/>
      <w:lvlText w:val="%1."/>
      <w:lvlJc w:val="left"/>
      <w:pPr>
        <w:ind w:left="720" w:hanging="360"/>
      </w:pPr>
      <w:rPr>
        <w:rFonts w:hint="default"/>
      </w:rPr>
    </w:lvl>
    <w:lvl w:ilvl="1">
      <w:start w:val="1"/>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9D7384C"/>
    <w:multiLevelType w:val="multilevel"/>
    <w:tmpl w:val="0866A80C"/>
    <w:lvl w:ilvl="0">
      <w:start w:val="5"/>
      <w:numFmt w:val="decimal"/>
      <w:lvlText w:val="%1.0"/>
      <w:lvlJc w:val="left"/>
      <w:pPr>
        <w:ind w:left="720" w:hanging="720"/>
      </w:pPr>
      <w:rPr>
        <w:rFonts w:eastAsia="Times New Roman" w:cs="Times New Roman" w:hint="default"/>
        <w:b/>
        <w:color w:val="0000FF"/>
        <w:sz w:val="20"/>
        <w:u w:val="single"/>
      </w:rPr>
    </w:lvl>
    <w:lvl w:ilvl="1">
      <w:start w:val="1"/>
      <w:numFmt w:val="decimal"/>
      <w:lvlText w:val="%1.%2"/>
      <w:lvlJc w:val="left"/>
      <w:pPr>
        <w:ind w:left="1440" w:hanging="720"/>
      </w:pPr>
      <w:rPr>
        <w:rFonts w:eastAsia="Times New Roman" w:cs="Times New Roman" w:hint="default"/>
        <w:b/>
        <w:color w:val="0000FF"/>
        <w:sz w:val="20"/>
        <w:u w:val="single"/>
      </w:rPr>
    </w:lvl>
    <w:lvl w:ilvl="2">
      <w:start w:val="1"/>
      <w:numFmt w:val="decimal"/>
      <w:lvlText w:val="%1.%2.%3"/>
      <w:lvlJc w:val="left"/>
      <w:pPr>
        <w:ind w:left="2520" w:hanging="1080"/>
      </w:pPr>
      <w:rPr>
        <w:rFonts w:eastAsia="Times New Roman" w:cs="Times New Roman" w:hint="default"/>
        <w:b/>
        <w:color w:val="0000FF"/>
        <w:sz w:val="20"/>
        <w:u w:val="single"/>
      </w:rPr>
    </w:lvl>
    <w:lvl w:ilvl="3">
      <w:start w:val="1"/>
      <w:numFmt w:val="decimal"/>
      <w:lvlText w:val="%1.%2.%3.%4"/>
      <w:lvlJc w:val="left"/>
      <w:pPr>
        <w:ind w:left="3600" w:hanging="1440"/>
      </w:pPr>
      <w:rPr>
        <w:rFonts w:eastAsia="Times New Roman" w:cs="Times New Roman" w:hint="default"/>
        <w:b/>
        <w:color w:val="0000FF"/>
        <w:sz w:val="20"/>
        <w:u w:val="single"/>
      </w:rPr>
    </w:lvl>
    <w:lvl w:ilvl="4">
      <w:start w:val="1"/>
      <w:numFmt w:val="decimal"/>
      <w:lvlText w:val="%1.%2.%3.%4.%5"/>
      <w:lvlJc w:val="left"/>
      <w:pPr>
        <w:ind w:left="4320" w:hanging="1440"/>
      </w:pPr>
      <w:rPr>
        <w:rFonts w:eastAsia="Times New Roman" w:cs="Times New Roman" w:hint="default"/>
        <w:b/>
        <w:color w:val="0000FF"/>
        <w:sz w:val="20"/>
        <w:u w:val="single"/>
      </w:rPr>
    </w:lvl>
    <w:lvl w:ilvl="5">
      <w:start w:val="1"/>
      <w:numFmt w:val="decimal"/>
      <w:lvlText w:val="%1.%2.%3.%4.%5.%6"/>
      <w:lvlJc w:val="left"/>
      <w:pPr>
        <w:ind w:left="5400" w:hanging="1800"/>
      </w:pPr>
      <w:rPr>
        <w:rFonts w:eastAsia="Times New Roman" w:cs="Times New Roman" w:hint="default"/>
        <w:b/>
        <w:color w:val="0000FF"/>
        <w:sz w:val="20"/>
        <w:u w:val="single"/>
      </w:rPr>
    </w:lvl>
    <w:lvl w:ilvl="6">
      <w:start w:val="1"/>
      <w:numFmt w:val="decimal"/>
      <w:lvlText w:val="%1.%2.%3.%4.%5.%6.%7"/>
      <w:lvlJc w:val="left"/>
      <w:pPr>
        <w:ind w:left="6480" w:hanging="2160"/>
      </w:pPr>
      <w:rPr>
        <w:rFonts w:eastAsia="Times New Roman" w:cs="Times New Roman" w:hint="default"/>
        <w:b/>
        <w:color w:val="0000FF"/>
        <w:sz w:val="20"/>
        <w:u w:val="single"/>
      </w:rPr>
    </w:lvl>
    <w:lvl w:ilvl="7">
      <w:start w:val="1"/>
      <w:numFmt w:val="decimal"/>
      <w:lvlText w:val="%1.%2.%3.%4.%5.%6.%7.%8"/>
      <w:lvlJc w:val="left"/>
      <w:pPr>
        <w:ind w:left="7560" w:hanging="2520"/>
      </w:pPr>
      <w:rPr>
        <w:rFonts w:eastAsia="Times New Roman" w:cs="Times New Roman" w:hint="default"/>
        <w:b/>
        <w:color w:val="0000FF"/>
        <w:sz w:val="20"/>
        <w:u w:val="single"/>
      </w:rPr>
    </w:lvl>
    <w:lvl w:ilvl="8">
      <w:start w:val="1"/>
      <w:numFmt w:val="decimal"/>
      <w:lvlText w:val="%1.%2.%3.%4.%5.%6.%7.%8.%9"/>
      <w:lvlJc w:val="left"/>
      <w:pPr>
        <w:ind w:left="8640" w:hanging="2880"/>
      </w:pPr>
      <w:rPr>
        <w:rFonts w:eastAsia="Times New Roman" w:cs="Times New Roman" w:hint="default"/>
        <w:b/>
        <w:color w:val="0000FF"/>
        <w:sz w:val="20"/>
        <w:u w:val="single"/>
      </w:rPr>
    </w:lvl>
  </w:abstractNum>
  <w:abstractNum w:abstractNumId="35" w15:restartNumberingAfterBreak="0">
    <w:nsid w:val="6ADD719A"/>
    <w:multiLevelType w:val="multilevel"/>
    <w:tmpl w:val="F53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123CE"/>
    <w:multiLevelType w:val="multilevel"/>
    <w:tmpl w:val="A26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B66BC"/>
    <w:multiLevelType w:val="hybridMultilevel"/>
    <w:tmpl w:val="F22640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2575468"/>
    <w:multiLevelType w:val="hybridMultilevel"/>
    <w:tmpl w:val="E30E1D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33B6529"/>
    <w:multiLevelType w:val="multilevel"/>
    <w:tmpl w:val="2BD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14468"/>
    <w:multiLevelType w:val="multilevel"/>
    <w:tmpl w:val="15E69B04"/>
    <w:lvl w:ilvl="0">
      <w:start w:val="1"/>
      <w:numFmt w:val="decimal"/>
      <w:pStyle w:val="Macro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7A1252F7"/>
    <w:multiLevelType w:val="hybridMultilevel"/>
    <w:tmpl w:val="30D61254"/>
    <w:lvl w:ilvl="0" w:tplc="BD6A1F86">
      <w:start w:val="1"/>
      <w:numFmt w:val="none"/>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C564E1E"/>
    <w:multiLevelType w:val="multilevel"/>
    <w:tmpl w:val="5B3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515528">
    <w:abstractNumId w:val="40"/>
  </w:num>
  <w:num w:numId="2" w16cid:durableId="1312713859">
    <w:abstractNumId w:val="36"/>
  </w:num>
  <w:num w:numId="3" w16cid:durableId="607543279">
    <w:abstractNumId w:val="35"/>
  </w:num>
  <w:num w:numId="4" w16cid:durableId="2028679957">
    <w:abstractNumId w:val="9"/>
  </w:num>
  <w:num w:numId="5" w16cid:durableId="860509185">
    <w:abstractNumId w:val="10"/>
  </w:num>
  <w:num w:numId="6" w16cid:durableId="1859731957">
    <w:abstractNumId w:val="23"/>
  </w:num>
  <w:num w:numId="7" w16cid:durableId="1084302976">
    <w:abstractNumId w:val="21"/>
  </w:num>
  <w:num w:numId="8" w16cid:durableId="142966273">
    <w:abstractNumId w:val="42"/>
  </w:num>
  <w:num w:numId="9" w16cid:durableId="1580599086">
    <w:abstractNumId w:val="33"/>
  </w:num>
  <w:num w:numId="10" w16cid:durableId="1393772797">
    <w:abstractNumId w:val="26"/>
  </w:num>
  <w:num w:numId="11" w16cid:durableId="2010591876">
    <w:abstractNumId w:val="17"/>
  </w:num>
  <w:num w:numId="12" w16cid:durableId="1598824783">
    <w:abstractNumId w:val="41"/>
  </w:num>
  <w:num w:numId="13" w16cid:durableId="2039119140">
    <w:abstractNumId w:val="13"/>
  </w:num>
  <w:num w:numId="14" w16cid:durableId="171800040">
    <w:abstractNumId w:val="5"/>
  </w:num>
  <w:num w:numId="15" w16cid:durableId="1573812194">
    <w:abstractNumId w:val="37"/>
  </w:num>
  <w:num w:numId="16" w16cid:durableId="243223011">
    <w:abstractNumId w:val="32"/>
  </w:num>
  <w:num w:numId="17" w16cid:durableId="713121826">
    <w:abstractNumId w:val="28"/>
  </w:num>
  <w:num w:numId="18" w16cid:durableId="1915771413">
    <w:abstractNumId w:val="27"/>
  </w:num>
  <w:num w:numId="19" w16cid:durableId="1674139550">
    <w:abstractNumId w:val="0"/>
  </w:num>
  <w:num w:numId="20" w16cid:durableId="168561905">
    <w:abstractNumId w:val="3"/>
  </w:num>
  <w:num w:numId="21" w16cid:durableId="78216317">
    <w:abstractNumId w:val="22"/>
  </w:num>
  <w:num w:numId="22" w16cid:durableId="2068530488">
    <w:abstractNumId w:val="29"/>
  </w:num>
  <w:num w:numId="23" w16cid:durableId="761489948">
    <w:abstractNumId w:val="8"/>
  </w:num>
  <w:num w:numId="24" w16cid:durableId="1572692034">
    <w:abstractNumId w:val="39"/>
  </w:num>
  <w:num w:numId="25" w16cid:durableId="1172182841">
    <w:abstractNumId w:val="2"/>
  </w:num>
  <w:num w:numId="26" w16cid:durableId="2101681936">
    <w:abstractNumId w:val="30"/>
  </w:num>
  <w:num w:numId="27" w16cid:durableId="388309425">
    <w:abstractNumId w:val="18"/>
  </w:num>
  <w:num w:numId="28" w16cid:durableId="1002470248">
    <w:abstractNumId w:val="11"/>
  </w:num>
  <w:num w:numId="29" w16cid:durableId="824127566">
    <w:abstractNumId w:val="31"/>
  </w:num>
  <w:num w:numId="30" w16cid:durableId="819544933">
    <w:abstractNumId w:val="16"/>
  </w:num>
  <w:num w:numId="31" w16cid:durableId="485976709">
    <w:abstractNumId w:val="14"/>
  </w:num>
  <w:num w:numId="32" w16cid:durableId="1751534459">
    <w:abstractNumId w:val="19"/>
  </w:num>
  <w:num w:numId="33" w16cid:durableId="967786318">
    <w:abstractNumId w:val="20"/>
  </w:num>
  <w:num w:numId="34" w16cid:durableId="1209533462">
    <w:abstractNumId w:val="25"/>
  </w:num>
  <w:num w:numId="35" w16cid:durableId="570164457">
    <w:abstractNumId w:val="34"/>
  </w:num>
  <w:num w:numId="36" w16cid:durableId="1739474989">
    <w:abstractNumId w:val="24"/>
  </w:num>
  <w:num w:numId="37" w16cid:durableId="358966890">
    <w:abstractNumId w:val="12"/>
  </w:num>
  <w:num w:numId="38" w16cid:durableId="778910975">
    <w:abstractNumId w:val="15"/>
  </w:num>
  <w:num w:numId="39" w16cid:durableId="1959755574">
    <w:abstractNumId w:val="7"/>
  </w:num>
  <w:num w:numId="40" w16cid:durableId="2003701343">
    <w:abstractNumId w:val="38"/>
  </w:num>
  <w:num w:numId="41" w16cid:durableId="1808934357">
    <w:abstractNumId w:val="6"/>
  </w:num>
  <w:num w:numId="42" w16cid:durableId="321741326">
    <w:abstractNumId w:val="1"/>
  </w:num>
  <w:num w:numId="43" w16cid:durableId="397292362">
    <w:abstractNumId w:val="4"/>
  </w:num>
  <w:num w:numId="44" w16cid:durableId="6867597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88319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2CE"/>
    <w:rsid w:val="00001888"/>
    <w:rsid w:val="00010E6B"/>
    <w:rsid w:val="00012F86"/>
    <w:rsid w:val="000142DE"/>
    <w:rsid w:val="00014A38"/>
    <w:rsid w:val="00017E5A"/>
    <w:rsid w:val="000225E1"/>
    <w:rsid w:val="00027890"/>
    <w:rsid w:val="00030AEC"/>
    <w:rsid w:val="00035405"/>
    <w:rsid w:val="000412A7"/>
    <w:rsid w:val="00045B8D"/>
    <w:rsid w:val="0005114B"/>
    <w:rsid w:val="00053BC3"/>
    <w:rsid w:val="0005468C"/>
    <w:rsid w:val="000546DE"/>
    <w:rsid w:val="00056F2D"/>
    <w:rsid w:val="000629F7"/>
    <w:rsid w:val="00063006"/>
    <w:rsid w:val="00064816"/>
    <w:rsid w:val="000736E5"/>
    <w:rsid w:val="0007681C"/>
    <w:rsid w:val="00077536"/>
    <w:rsid w:val="00083022"/>
    <w:rsid w:val="00083C46"/>
    <w:rsid w:val="00083CEB"/>
    <w:rsid w:val="0008531A"/>
    <w:rsid w:val="00087700"/>
    <w:rsid w:val="000903D4"/>
    <w:rsid w:val="0009271B"/>
    <w:rsid w:val="000928DC"/>
    <w:rsid w:val="0009298C"/>
    <w:rsid w:val="000954A3"/>
    <w:rsid w:val="000956BC"/>
    <w:rsid w:val="000A209A"/>
    <w:rsid w:val="000A2EF6"/>
    <w:rsid w:val="000A3D89"/>
    <w:rsid w:val="000A47DF"/>
    <w:rsid w:val="000A4A3D"/>
    <w:rsid w:val="000A4E98"/>
    <w:rsid w:val="000A597A"/>
    <w:rsid w:val="000B5025"/>
    <w:rsid w:val="000B659A"/>
    <w:rsid w:val="000C5276"/>
    <w:rsid w:val="000D00BD"/>
    <w:rsid w:val="000D03EC"/>
    <w:rsid w:val="000D4483"/>
    <w:rsid w:val="000D6F6F"/>
    <w:rsid w:val="000D7FA5"/>
    <w:rsid w:val="000E01C8"/>
    <w:rsid w:val="000E0A4A"/>
    <w:rsid w:val="000E20A4"/>
    <w:rsid w:val="000E2E24"/>
    <w:rsid w:val="000E3799"/>
    <w:rsid w:val="000E43C0"/>
    <w:rsid w:val="000F0CDC"/>
    <w:rsid w:val="000F0F7A"/>
    <w:rsid w:val="000F4C9A"/>
    <w:rsid w:val="0010174B"/>
    <w:rsid w:val="0010204F"/>
    <w:rsid w:val="001044B7"/>
    <w:rsid w:val="00104B73"/>
    <w:rsid w:val="00104C24"/>
    <w:rsid w:val="00104CF7"/>
    <w:rsid w:val="00105AB0"/>
    <w:rsid w:val="001063FA"/>
    <w:rsid w:val="00106ED9"/>
    <w:rsid w:val="00107319"/>
    <w:rsid w:val="00107FE1"/>
    <w:rsid w:val="0011266B"/>
    <w:rsid w:val="00112EC5"/>
    <w:rsid w:val="001136EA"/>
    <w:rsid w:val="001139DF"/>
    <w:rsid w:val="00115780"/>
    <w:rsid w:val="00121828"/>
    <w:rsid w:val="00125048"/>
    <w:rsid w:val="00126304"/>
    <w:rsid w:val="001302C9"/>
    <w:rsid w:val="00132661"/>
    <w:rsid w:val="00133031"/>
    <w:rsid w:val="0013540B"/>
    <w:rsid w:val="00137A61"/>
    <w:rsid w:val="001416F7"/>
    <w:rsid w:val="00144B59"/>
    <w:rsid w:val="001455BD"/>
    <w:rsid w:val="001514C8"/>
    <w:rsid w:val="00153DEC"/>
    <w:rsid w:val="0015736C"/>
    <w:rsid w:val="00161433"/>
    <w:rsid w:val="0016220D"/>
    <w:rsid w:val="001636B2"/>
    <w:rsid w:val="001637A3"/>
    <w:rsid w:val="00163C41"/>
    <w:rsid w:val="00163CD5"/>
    <w:rsid w:val="0016599C"/>
    <w:rsid w:val="001662F2"/>
    <w:rsid w:val="00166FE3"/>
    <w:rsid w:val="0017039A"/>
    <w:rsid w:val="00171A7E"/>
    <w:rsid w:val="00172112"/>
    <w:rsid w:val="001729D1"/>
    <w:rsid w:val="001748BA"/>
    <w:rsid w:val="001752A4"/>
    <w:rsid w:val="001766E7"/>
    <w:rsid w:val="00180BA0"/>
    <w:rsid w:val="0018377A"/>
    <w:rsid w:val="00183DA3"/>
    <w:rsid w:val="00184D4D"/>
    <w:rsid w:val="001850F8"/>
    <w:rsid w:val="001862C1"/>
    <w:rsid w:val="0018773C"/>
    <w:rsid w:val="00191246"/>
    <w:rsid w:val="00191675"/>
    <w:rsid w:val="00195F92"/>
    <w:rsid w:val="00196A31"/>
    <w:rsid w:val="001A0672"/>
    <w:rsid w:val="001A0B28"/>
    <w:rsid w:val="001A3ACA"/>
    <w:rsid w:val="001A5F6F"/>
    <w:rsid w:val="001A6F68"/>
    <w:rsid w:val="001B1C2A"/>
    <w:rsid w:val="001B34D1"/>
    <w:rsid w:val="001B39E0"/>
    <w:rsid w:val="001B575F"/>
    <w:rsid w:val="001B6006"/>
    <w:rsid w:val="001B70DA"/>
    <w:rsid w:val="001C3233"/>
    <w:rsid w:val="001C54EA"/>
    <w:rsid w:val="001D0088"/>
    <w:rsid w:val="001D0B18"/>
    <w:rsid w:val="001D1714"/>
    <w:rsid w:val="001D1860"/>
    <w:rsid w:val="001D19DF"/>
    <w:rsid w:val="001D29BE"/>
    <w:rsid w:val="001E176C"/>
    <w:rsid w:val="001E2F62"/>
    <w:rsid w:val="001E3E66"/>
    <w:rsid w:val="001F14BC"/>
    <w:rsid w:val="001F1D74"/>
    <w:rsid w:val="001F5FF3"/>
    <w:rsid w:val="002015DF"/>
    <w:rsid w:val="00202983"/>
    <w:rsid w:val="0020381B"/>
    <w:rsid w:val="00203B4C"/>
    <w:rsid w:val="002047FE"/>
    <w:rsid w:val="002053FD"/>
    <w:rsid w:val="00205E7E"/>
    <w:rsid w:val="00206D5A"/>
    <w:rsid w:val="00211319"/>
    <w:rsid w:val="00213A36"/>
    <w:rsid w:val="00215D5B"/>
    <w:rsid w:val="00217C7D"/>
    <w:rsid w:val="00217FC1"/>
    <w:rsid w:val="00223C75"/>
    <w:rsid w:val="002305E9"/>
    <w:rsid w:val="00243D0C"/>
    <w:rsid w:val="00244133"/>
    <w:rsid w:val="0024484A"/>
    <w:rsid w:val="00246E79"/>
    <w:rsid w:val="002519F6"/>
    <w:rsid w:val="002543DB"/>
    <w:rsid w:val="00256878"/>
    <w:rsid w:val="00257153"/>
    <w:rsid w:val="002578F8"/>
    <w:rsid w:val="002604B3"/>
    <w:rsid w:val="002608CF"/>
    <w:rsid w:val="002625A9"/>
    <w:rsid w:val="0026277D"/>
    <w:rsid w:val="002631FF"/>
    <w:rsid w:val="002632F5"/>
    <w:rsid w:val="00263C82"/>
    <w:rsid w:val="00265C2D"/>
    <w:rsid w:val="002671E7"/>
    <w:rsid w:val="00274B4D"/>
    <w:rsid w:val="00275E43"/>
    <w:rsid w:val="002764DA"/>
    <w:rsid w:val="00276B5B"/>
    <w:rsid w:val="00281E1B"/>
    <w:rsid w:val="00282043"/>
    <w:rsid w:val="00282C1A"/>
    <w:rsid w:val="00283799"/>
    <w:rsid w:val="00284873"/>
    <w:rsid w:val="00285ADC"/>
    <w:rsid w:val="002862AA"/>
    <w:rsid w:val="002917E5"/>
    <w:rsid w:val="00294337"/>
    <w:rsid w:val="0029585E"/>
    <w:rsid w:val="002A05D2"/>
    <w:rsid w:val="002A4A1F"/>
    <w:rsid w:val="002A5063"/>
    <w:rsid w:val="002A5B20"/>
    <w:rsid w:val="002B13C0"/>
    <w:rsid w:val="002B2934"/>
    <w:rsid w:val="002B2B8D"/>
    <w:rsid w:val="002B2DDE"/>
    <w:rsid w:val="002B3D9B"/>
    <w:rsid w:val="002B51D1"/>
    <w:rsid w:val="002B5B73"/>
    <w:rsid w:val="002B5EB4"/>
    <w:rsid w:val="002B6646"/>
    <w:rsid w:val="002C2E76"/>
    <w:rsid w:val="002C6247"/>
    <w:rsid w:val="002D0AA3"/>
    <w:rsid w:val="002D1A4D"/>
    <w:rsid w:val="002D1FBA"/>
    <w:rsid w:val="002D3452"/>
    <w:rsid w:val="002D44E5"/>
    <w:rsid w:val="002D4BCE"/>
    <w:rsid w:val="002D5458"/>
    <w:rsid w:val="002D606B"/>
    <w:rsid w:val="002D72F1"/>
    <w:rsid w:val="002E161E"/>
    <w:rsid w:val="002E17B1"/>
    <w:rsid w:val="002E2550"/>
    <w:rsid w:val="002E2B6C"/>
    <w:rsid w:val="002E4CA3"/>
    <w:rsid w:val="002E4E98"/>
    <w:rsid w:val="002E5695"/>
    <w:rsid w:val="002E65A1"/>
    <w:rsid w:val="002F0020"/>
    <w:rsid w:val="002F19A7"/>
    <w:rsid w:val="002F2CA3"/>
    <w:rsid w:val="002F4EDA"/>
    <w:rsid w:val="002F5786"/>
    <w:rsid w:val="002F7516"/>
    <w:rsid w:val="00300A05"/>
    <w:rsid w:val="003036EC"/>
    <w:rsid w:val="003044F1"/>
    <w:rsid w:val="0030475A"/>
    <w:rsid w:val="00306133"/>
    <w:rsid w:val="003121DF"/>
    <w:rsid w:val="003139E2"/>
    <w:rsid w:val="00313BB0"/>
    <w:rsid w:val="00321C47"/>
    <w:rsid w:val="00321FA3"/>
    <w:rsid w:val="00322D14"/>
    <w:rsid w:val="003243D0"/>
    <w:rsid w:val="003266D8"/>
    <w:rsid w:val="00330D2A"/>
    <w:rsid w:val="00330E3C"/>
    <w:rsid w:val="003323BA"/>
    <w:rsid w:val="00336650"/>
    <w:rsid w:val="003378BC"/>
    <w:rsid w:val="003437DC"/>
    <w:rsid w:val="00346023"/>
    <w:rsid w:val="0034664C"/>
    <w:rsid w:val="00352603"/>
    <w:rsid w:val="003535B5"/>
    <w:rsid w:val="0035503E"/>
    <w:rsid w:val="0035561B"/>
    <w:rsid w:val="00355E1F"/>
    <w:rsid w:val="0036138B"/>
    <w:rsid w:val="00362D73"/>
    <w:rsid w:val="00363E7C"/>
    <w:rsid w:val="0036687A"/>
    <w:rsid w:val="00370593"/>
    <w:rsid w:val="0037062E"/>
    <w:rsid w:val="0037065E"/>
    <w:rsid w:val="00373AAE"/>
    <w:rsid w:val="00374799"/>
    <w:rsid w:val="00376759"/>
    <w:rsid w:val="003767ED"/>
    <w:rsid w:val="00377F10"/>
    <w:rsid w:val="00380146"/>
    <w:rsid w:val="003804D2"/>
    <w:rsid w:val="00381E95"/>
    <w:rsid w:val="003824F5"/>
    <w:rsid w:val="00382AF2"/>
    <w:rsid w:val="00382ECD"/>
    <w:rsid w:val="00383291"/>
    <w:rsid w:val="00385834"/>
    <w:rsid w:val="00387D7A"/>
    <w:rsid w:val="003908C3"/>
    <w:rsid w:val="0039177D"/>
    <w:rsid w:val="003923DF"/>
    <w:rsid w:val="0039311B"/>
    <w:rsid w:val="003A0658"/>
    <w:rsid w:val="003A3FF4"/>
    <w:rsid w:val="003A4804"/>
    <w:rsid w:val="003A7841"/>
    <w:rsid w:val="003B444E"/>
    <w:rsid w:val="003B48C5"/>
    <w:rsid w:val="003B6217"/>
    <w:rsid w:val="003C42B6"/>
    <w:rsid w:val="003C6811"/>
    <w:rsid w:val="003C7629"/>
    <w:rsid w:val="003D0568"/>
    <w:rsid w:val="003D3DBE"/>
    <w:rsid w:val="003D4E5F"/>
    <w:rsid w:val="003D5EB3"/>
    <w:rsid w:val="003D64EC"/>
    <w:rsid w:val="003D7D37"/>
    <w:rsid w:val="003E0524"/>
    <w:rsid w:val="003E579F"/>
    <w:rsid w:val="003F465B"/>
    <w:rsid w:val="003F65B9"/>
    <w:rsid w:val="0040038C"/>
    <w:rsid w:val="00401E16"/>
    <w:rsid w:val="0040360E"/>
    <w:rsid w:val="00404581"/>
    <w:rsid w:val="00404BA8"/>
    <w:rsid w:val="00407E8C"/>
    <w:rsid w:val="00410F51"/>
    <w:rsid w:val="004172F7"/>
    <w:rsid w:val="00417A0C"/>
    <w:rsid w:val="00423F69"/>
    <w:rsid w:val="00425506"/>
    <w:rsid w:val="00427AB0"/>
    <w:rsid w:val="00427D90"/>
    <w:rsid w:val="0043268B"/>
    <w:rsid w:val="004366AD"/>
    <w:rsid w:val="00436B7C"/>
    <w:rsid w:val="00437503"/>
    <w:rsid w:val="004402C2"/>
    <w:rsid w:val="00440BBC"/>
    <w:rsid w:val="004410DB"/>
    <w:rsid w:val="0044194E"/>
    <w:rsid w:val="00450412"/>
    <w:rsid w:val="00451417"/>
    <w:rsid w:val="00451B36"/>
    <w:rsid w:val="004532BD"/>
    <w:rsid w:val="00453B05"/>
    <w:rsid w:val="00455B94"/>
    <w:rsid w:val="0046011D"/>
    <w:rsid w:val="004604A1"/>
    <w:rsid w:val="00460CC7"/>
    <w:rsid w:val="004655A0"/>
    <w:rsid w:val="00466686"/>
    <w:rsid w:val="00466A32"/>
    <w:rsid w:val="004701B3"/>
    <w:rsid w:val="00472AC9"/>
    <w:rsid w:val="00472BFB"/>
    <w:rsid w:val="004730FD"/>
    <w:rsid w:val="0047400F"/>
    <w:rsid w:val="004746C4"/>
    <w:rsid w:val="00474C62"/>
    <w:rsid w:val="00474D93"/>
    <w:rsid w:val="00476B82"/>
    <w:rsid w:val="00481811"/>
    <w:rsid w:val="00482937"/>
    <w:rsid w:val="00483680"/>
    <w:rsid w:val="00485A9F"/>
    <w:rsid w:val="00486C86"/>
    <w:rsid w:val="00486D93"/>
    <w:rsid w:val="004921EA"/>
    <w:rsid w:val="004965EA"/>
    <w:rsid w:val="004A118B"/>
    <w:rsid w:val="004A1A27"/>
    <w:rsid w:val="004A597A"/>
    <w:rsid w:val="004A67CB"/>
    <w:rsid w:val="004A6F14"/>
    <w:rsid w:val="004B072B"/>
    <w:rsid w:val="004B1E83"/>
    <w:rsid w:val="004B3204"/>
    <w:rsid w:val="004B5FFB"/>
    <w:rsid w:val="004B7A69"/>
    <w:rsid w:val="004C040E"/>
    <w:rsid w:val="004C19D0"/>
    <w:rsid w:val="004C567A"/>
    <w:rsid w:val="004C6212"/>
    <w:rsid w:val="004C6DB5"/>
    <w:rsid w:val="004D1935"/>
    <w:rsid w:val="004D271E"/>
    <w:rsid w:val="004D27B8"/>
    <w:rsid w:val="004D3F43"/>
    <w:rsid w:val="004D4671"/>
    <w:rsid w:val="004D5C5A"/>
    <w:rsid w:val="004D65BE"/>
    <w:rsid w:val="004D6806"/>
    <w:rsid w:val="004E1A48"/>
    <w:rsid w:val="004E2459"/>
    <w:rsid w:val="004E246A"/>
    <w:rsid w:val="004E24A6"/>
    <w:rsid w:val="004E5B51"/>
    <w:rsid w:val="004F4850"/>
    <w:rsid w:val="004F487B"/>
    <w:rsid w:val="004F4A82"/>
    <w:rsid w:val="004F6153"/>
    <w:rsid w:val="004F6503"/>
    <w:rsid w:val="00502133"/>
    <w:rsid w:val="005048DE"/>
    <w:rsid w:val="00507532"/>
    <w:rsid w:val="00511A65"/>
    <w:rsid w:val="0051273A"/>
    <w:rsid w:val="0052201D"/>
    <w:rsid w:val="00522770"/>
    <w:rsid w:val="00527508"/>
    <w:rsid w:val="00533D4D"/>
    <w:rsid w:val="005369DB"/>
    <w:rsid w:val="00536FB6"/>
    <w:rsid w:val="005378CE"/>
    <w:rsid w:val="0054077B"/>
    <w:rsid w:val="00540F0E"/>
    <w:rsid w:val="00540F1A"/>
    <w:rsid w:val="00541570"/>
    <w:rsid w:val="00544849"/>
    <w:rsid w:val="00545A0E"/>
    <w:rsid w:val="00552CE0"/>
    <w:rsid w:val="00553A55"/>
    <w:rsid w:val="00553AD2"/>
    <w:rsid w:val="00557758"/>
    <w:rsid w:val="005625AE"/>
    <w:rsid w:val="0056483C"/>
    <w:rsid w:val="00564F40"/>
    <w:rsid w:val="00567068"/>
    <w:rsid w:val="005703B1"/>
    <w:rsid w:val="005709E9"/>
    <w:rsid w:val="00570E50"/>
    <w:rsid w:val="00571D66"/>
    <w:rsid w:val="00572CCB"/>
    <w:rsid w:val="00574C81"/>
    <w:rsid w:val="00575AD8"/>
    <w:rsid w:val="00575B4A"/>
    <w:rsid w:val="005819CA"/>
    <w:rsid w:val="005837B4"/>
    <w:rsid w:val="005872CE"/>
    <w:rsid w:val="00593F42"/>
    <w:rsid w:val="005A09D1"/>
    <w:rsid w:val="005A190B"/>
    <w:rsid w:val="005A1A0D"/>
    <w:rsid w:val="005A2D33"/>
    <w:rsid w:val="005A65AA"/>
    <w:rsid w:val="005A787B"/>
    <w:rsid w:val="005B0446"/>
    <w:rsid w:val="005B0913"/>
    <w:rsid w:val="005B2894"/>
    <w:rsid w:val="005B3414"/>
    <w:rsid w:val="005C47C0"/>
    <w:rsid w:val="005C518B"/>
    <w:rsid w:val="005C790A"/>
    <w:rsid w:val="005E0408"/>
    <w:rsid w:val="005E1EF4"/>
    <w:rsid w:val="005E4E97"/>
    <w:rsid w:val="005E5168"/>
    <w:rsid w:val="005E6821"/>
    <w:rsid w:val="005E6F17"/>
    <w:rsid w:val="005F1FB4"/>
    <w:rsid w:val="005F4B6F"/>
    <w:rsid w:val="005F6767"/>
    <w:rsid w:val="005F79E5"/>
    <w:rsid w:val="005F7D64"/>
    <w:rsid w:val="0060021A"/>
    <w:rsid w:val="00604875"/>
    <w:rsid w:val="00607120"/>
    <w:rsid w:val="00611795"/>
    <w:rsid w:val="00613028"/>
    <w:rsid w:val="0061305F"/>
    <w:rsid w:val="00614934"/>
    <w:rsid w:val="00616C0E"/>
    <w:rsid w:val="0062257A"/>
    <w:rsid w:val="00623361"/>
    <w:rsid w:val="00633849"/>
    <w:rsid w:val="00634AFD"/>
    <w:rsid w:val="00636E82"/>
    <w:rsid w:val="00645331"/>
    <w:rsid w:val="006503DF"/>
    <w:rsid w:val="00650AA6"/>
    <w:rsid w:val="00650C3B"/>
    <w:rsid w:val="00651576"/>
    <w:rsid w:val="00652C30"/>
    <w:rsid w:val="006567B6"/>
    <w:rsid w:val="00660496"/>
    <w:rsid w:val="00661EAB"/>
    <w:rsid w:val="0066386D"/>
    <w:rsid w:val="0066586F"/>
    <w:rsid w:val="00665C7B"/>
    <w:rsid w:val="00667055"/>
    <w:rsid w:val="00667D77"/>
    <w:rsid w:val="00670132"/>
    <w:rsid w:val="006701CF"/>
    <w:rsid w:val="00670577"/>
    <w:rsid w:val="00670D2F"/>
    <w:rsid w:val="00671A9B"/>
    <w:rsid w:val="00672784"/>
    <w:rsid w:val="0067481D"/>
    <w:rsid w:val="00676284"/>
    <w:rsid w:val="00680725"/>
    <w:rsid w:val="00681372"/>
    <w:rsid w:val="00684A7F"/>
    <w:rsid w:val="00684D73"/>
    <w:rsid w:val="00685167"/>
    <w:rsid w:val="00685A06"/>
    <w:rsid w:val="00693D5F"/>
    <w:rsid w:val="006957A8"/>
    <w:rsid w:val="006966D5"/>
    <w:rsid w:val="00696D32"/>
    <w:rsid w:val="006970EC"/>
    <w:rsid w:val="006978E3"/>
    <w:rsid w:val="006A2E82"/>
    <w:rsid w:val="006A534F"/>
    <w:rsid w:val="006A7D1C"/>
    <w:rsid w:val="006A7FB4"/>
    <w:rsid w:val="006B158D"/>
    <w:rsid w:val="006B15AC"/>
    <w:rsid w:val="006B41B4"/>
    <w:rsid w:val="006B7BE3"/>
    <w:rsid w:val="006C1A28"/>
    <w:rsid w:val="006C749B"/>
    <w:rsid w:val="006C7E11"/>
    <w:rsid w:val="006D2A2F"/>
    <w:rsid w:val="006D4574"/>
    <w:rsid w:val="006D6B3B"/>
    <w:rsid w:val="006D6C0E"/>
    <w:rsid w:val="006D6C11"/>
    <w:rsid w:val="006E2E1C"/>
    <w:rsid w:val="006E470D"/>
    <w:rsid w:val="006E57FF"/>
    <w:rsid w:val="006F0397"/>
    <w:rsid w:val="006F0DAD"/>
    <w:rsid w:val="006F3339"/>
    <w:rsid w:val="006F3497"/>
    <w:rsid w:val="006F3972"/>
    <w:rsid w:val="006F3AED"/>
    <w:rsid w:val="006F3E7A"/>
    <w:rsid w:val="006F589F"/>
    <w:rsid w:val="006F73BD"/>
    <w:rsid w:val="00702E54"/>
    <w:rsid w:val="007070D0"/>
    <w:rsid w:val="00707738"/>
    <w:rsid w:val="00711596"/>
    <w:rsid w:val="00712AA6"/>
    <w:rsid w:val="00713AE2"/>
    <w:rsid w:val="00715AFC"/>
    <w:rsid w:val="00716FDF"/>
    <w:rsid w:val="00717F76"/>
    <w:rsid w:val="007208D4"/>
    <w:rsid w:val="007234A8"/>
    <w:rsid w:val="00723EA8"/>
    <w:rsid w:val="00725415"/>
    <w:rsid w:val="007264A9"/>
    <w:rsid w:val="0072706B"/>
    <w:rsid w:val="00727306"/>
    <w:rsid w:val="00727B43"/>
    <w:rsid w:val="00732A55"/>
    <w:rsid w:val="0073650E"/>
    <w:rsid w:val="00741A93"/>
    <w:rsid w:val="00741AB0"/>
    <w:rsid w:val="007421E5"/>
    <w:rsid w:val="00743B94"/>
    <w:rsid w:val="0075115A"/>
    <w:rsid w:val="0075313B"/>
    <w:rsid w:val="007551C3"/>
    <w:rsid w:val="00755B98"/>
    <w:rsid w:val="00757F24"/>
    <w:rsid w:val="0076037A"/>
    <w:rsid w:val="00771FE9"/>
    <w:rsid w:val="0077317C"/>
    <w:rsid w:val="00774138"/>
    <w:rsid w:val="007757DF"/>
    <w:rsid w:val="00780111"/>
    <w:rsid w:val="007818DC"/>
    <w:rsid w:val="007819BB"/>
    <w:rsid w:val="00782539"/>
    <w:rsid w:val="00783697"/>
    <w:rsid w:val="00787379"/>
    <w:rsid w:val="00792158"/>
    <w:rsid w:val="0079320C"/>
    <w:rsid w:val="007A0DDA"/>
    <w:rsid w:val="007A4C16"/>
    <w:rsid w:val="007B0107"/>
    <w:rsid w:val="007B1B05"/>
    <w:rsid w:val="007B6490"/>
    <w:rsid w:val="007C3073"/>
    <w:rsid w:val="007C4003"/>
    <w:rsid w:val="007C5C65"/>
    <w:rsid w:val="007C674B"/>
    <w:rsid w:val="007D05D0"/>
    <w:rsid w:val="007D24AD"/>
    <w:rsid w:val="007D2C23"/>
    <w:rsid w:val="007E0DEF"/>
    <w:rsid w:val="007E14B2"/>
    <w:rsid w:val="007E314A"/>
    <w:rsid w:val="007E35CE"/>
    <w:rsid w:val="007E3C0A"/>
    <w:rsid w:val="007E4DB4"/>
    <w:rsid w:val="007E72EE"/>
    <w:rsid w:val="007F16F9"/>
    <w:rsid w:val="007F3419"/>
    <w:rsid w:val="007F3509"/>
    <w:rsid w:val="007F3C8D"/>
    <w:rsid w:val="007F5192"/>
    <w:rsid w:val="007F5424"/>
    <w:rsid w:val="007F7B6E"/>
    <w:rsid w:val="00800175"/>
    <w:rsid w:val="00800FF9"/>
    <w:rsid w:val="008028AB"/>
    <w:rsid w:val="00806BB5"/>
    <w:rsid w:val="00807437"/>
    <w:rsid w:val="00813AED"/>
    <w:rsid w:val="00816A0C"/>
    <w:rsid w:val="00817060"/>
    <w:rsid w:val="008226AE"/>
    <w:rsid w:val="00823754"/>
    <w:rsid w:val="00824451"/>
    <w:rsid w:val="00825787"/>
    <w:rsid w:val="00826621"/>
    <w:rsid w:val="00826678"/>
    <w:rsid w:val="00827DC7"/>
    <w:rsid w:val="00830259"/>
    <w:rsid w:val="00832AFE"/>
    <w:rsid w:val="00833AEF"/>
    <w:rsid w:val="008359A2"/>
    <w:rsid w:val="0083778E"/>
    <w:rsid w:val="0084711F"/>
    <w:rsid w:val="00847AB0"/>
    <w:rsid w:val="00850316"/>
    <w:rsid w:val="00851681"/>
    <w:rsid w:val="00851A50"/>
    <w:rsid w:val="0085648F"/>
    <w:rsid w:val="00860365"/>
    <w:rsid w:val="00860F69"/>
    <w:rsid w:val="0086126D"/>
    <w:rsid w:val="00862144"/>
    <w:rsid w:val="008623B9"/>
    <w:rsid w:val="00862679"/>
    <w:rsid w:val="008626D5"/>
    <w:rsid w:val="0086504F"/>
    <w:rsid w:val="00865247"/>
    <w:rsid w:val="008739F4"/>
    <w:rsid w:val="00876CA4"/>
    <w:rsid w:val="00884F8E"/>
    <w:rsid w:val="00887911"/>
    <w:rsid w:val="00894FDD"/>
    <w:rsid w:val="00897B1C"/>
    <w:rsid w:val="00897F6E"/>
    <w:rsid w:val="008A1AE5"/>
    <w:rsid w:val="008A2B48"/>
    <w:rsid w:val="008A6F55"/>
    <w:rsid w:val="008B04DD"/>
    <w:rsid w:val="008B1918"/>
    <w:rsid w:val="008B5F41"/>
    <w:rsid w:val="008C14BC"/>
    <w:rsid w:val="008C2231"/>
    <w:rsid w:val="008C2DBE"/>
    <w:rsid w:val="008C40F6"/>
    <w:rsid w:val="008C43C0"/>
    <w:rsid w:val="008C749E"/>
    <w:rsid w:val="008C7969"/>
    <w:rsid w:val="008D6778"/>
    <w:rsid w:val="008D7972"/>
    <w:rsid w:val="008E5A09"/>
    <w:rsid w:val="008E6484"/>
    <w:rsid w:val="008E6810"/>
    <w:rsid w:val="008F1F7F"/>
    <w:rsid w:val="008F2D53"/>
    <w:rsid w:val="008F66A5"/>
    <w:rsid w:val="008F674B"/>
    <w:rsid w:val="008F713E"/>
    <w:rsid w:val="009029CC"/>
    <w:rsid w:val="00906364"/>
    <w:rsid w:val="00912C68"/>
    <w:rsid w:val="00915A80"/>
    <w:rsid w:val="00915ECA"/>
    <w:rsid w:val="00916D9D"/>
    <w:rsid w:val="0092060F"/>
    <w:rsid w:val="00922A35"/>
    <w:rsid w:val="009325E4"/>
    <w:rsid w:val="00936D5A"/>
    <w:rsid w:val="0095763E"/>
    <w:rsid w:val="00960107"/>
    <w:rsid w:val="009646DF"/>
    <w:rsid w:val="00964961"/>
    <w:rsid w:val="00965C41"/>
    <w:rsid w:val="0096691C"/>
    <w:rsid w:val="00967180"/>
    <w:rsid w:val="009702D7"/>
    <w:rsid w:val="009732E6"/>
    <w:rsid w:val="0097425D"/>
    <w:rsid w:val="009765A3"/>
    <w:rsid w:val="009769D8"/>
    <w:rsid w:val="00977CE3"/>
    <w:rsid w:val="00980428"/>
    <w:rsid w:val="00980826"/>
    <w:rsid w:val="00980DCB"/>
    <w:rsid w:val="00984B38"/>
    <w:rsid w:val="0098597B"/>
    <w:rsid w:val="0099041C"/>
    <w:rsid w:val="00991AC8"/>
    <w:rsid w:val="00996825"/>
    <w:rsid w:val="009A4554"/>
    <w:rsid w:val="009B0F77"/>
    <w:rsid w:val="009B197D"/>
    <w:rsid w:val="009B3DA9"/>
    <w:rsid w:val="009C441B"/>
    <w:rsid w:val="009C5F5B"/>
    <w:rsid w:val="009C6916"/>
    <w:rsid w:val="009D3BDE"/>
    <w:rsid w:val="009D4BE1"/>
    <w:rsid w:val="009D4E46"/>
    <w:rsid w:val="009D6438"/>
    <w:rsid w:val="009E1A50"/>
    <w:rsid w:val="009E2E5E"/>
    <w:rsid w:val="009E41BE"/>
    <w:rsid w:val="009E59CD"/>
    <w:rsid w:val="009E6459"/>
    <w:rsid w:val="009F57F6"/>
    <w:rsid w:val="00A004A7"/>
    <w:rsid w:val="00A01303"/>
    <w:rsid w:val="00A03CFB"/>
    <w:rsid w:val="00A05B01"/>
    <w:rsid w:val="00A06CB0"/>
    <w:rsid w:val="00A106E5"/>
    <w:rsid w:val="00A10C6E"/>
    <w:rsid w:val="00A11418"/>
    <w:rsid w:val="00A12F31"/>
    <w:rsid w:val="00A163FC"/>
    <w:rsid w:val="00A174FB"/>
    <w:rsid w:val="00A20969"/>
    <w:rsid w:val="00A20F17"/>
    <w:rsid w:val="00A22998"/>
    <w:rsid w:val="00A22B8B"/>
    <w:rsid w:val="00A24596"/>
    <w:rsid w:val="00A260A9"/>
    <w:rsid w:val="00A31616"/>
    <w:rsid w:val="00A37551"/>
    <w:rsid w:val="00A375BF"/>
    <w:rsid w:val="00A414BF"/>
    <w:rsid w:val="00A4276D"/>
    <w:rsid w:val="00A47678"/>
    <w:rsid w:val="00A476F9"/>
    <w:rsid w:val="00A5079E"/>
    <w:rsid w:val="00A50FF0"/>
    <w:rsid w:val="00A522A4"/>
    <w:rsid w:val="00A5559F"/>
    <w:rsid w:val="00A61EC0"/>
    <w:rsid w:val="00A644B3"/>
    <w:rsid w:val="00A66123"/>
    <w:rsid w:val="00A6651B"/>
    <w:rsid w:val="00A66AE1"/>
    <w:rsid w:val="00A704D4"/>
    <w:rsid w:val="00A709BE"/>
    <w:rsid w:val="00A720D3"/>
    <w:rsid w:val="00A73FE5"/>
    <w:rsid w:val="00A74042"/>
    <w:rsid w:val="00A76FCF"/>
    <w:rsid w:val="00A7743D"/>
    <w:rsid w:val="00A822BB"/>
    <w:rsid w:val="00A83219"/>
    <w:rsid w:val="00A846FE"/>
    <w:rsid w:val="00A84B73"/>
    <w:rsid w:val="00A86286"/>
    <w:rsid w:val="00A872DA"/>
    <w:rsid w:val="00A920B9"/>
    <w:rsid w:val="00A92362"/>
    <w:rsid w:val="00A943DD"/>
    <w:rsid w:val="00A95E85"/>
    <w:rsid w:val="00A960BB"/>
    <w:rsid w:val="00A962AF"/>
    <w:rsid w:val="00A97523"/>
    <w:rsid w:val="00AA1A5D"/>
    <w:rsid w:val="00AA249D"/>
    <w:rsid w:val="00AA2608"/>
    <w:rsid w:val="00AA76FE"/>
    <w:rsid w:val="00AA7B1F"/>
    <w:rsid w:val="00AA7EF7"/>
    <w:rsid w:val="00AB03AC"/>
    <w:rsid w:val="00AB0A90"/>
    <w:rsid w:val="00AB2C41"/>
    <w:rsid w:val="00AB32A0"/>
    <w:rsid w:val="00AB38A2"/>
    <w:rsid w:val="00AB73EF"/>
    <w:rsid w:val="00AC0B83"/>
    <w:rsid w:val="00AC16E3"/>
    <w:rsid w:val="00AC1985"/>
    <w:rsid w:val="00AC25E3"/>
    <w:rsid w:val="00AC4FE1"/>
    <w:rsid w:val="00AC7110"/>
    <w:rsid w:val="00AC74D0"/>
    <w:rsid w:val="00AD101E"/>
    <w:rsid w:val="00AD447B"/>
    <w:rsid w:val="00AE2904"/>
    <w:rsid w:val="00AE4E94"/>
    <w:rsid w:val="00AF1C96"/>
    <w:rsid w:val="00AF2944"/>
    <w:rsid w:val="00B01DD7"/>
    <w:rsid w:val="00B02BCB"/>
    <w:rsid w:val="00B02F0E"/>
    <w:rsid w:val="00B04754"/>
    <w:rsid w:val="00B063ED"/>
    <w:rsid w:val="00B065C4"/>
    <w:rsid w:val="00B10EAE"/>
    <w:rsid w:val="00B112B0"/>
    <w:rsid w:val="00B17189"/>
    <w:rsid w:val="00B177A1"/>
    <w:rsid w:val="00B20468"/>
    <w:rsid w:val="00B20688"/>
    <w:rsid w:val="00B23FCA"/>
    <w:rsid w:val="00B24A7E"/>
    <w:rsid w:val="00B24DB8"/>
    <w:rsid w:val="00B2505B"/>
    <w:rsid w:val="00B260CB"/>
    <w:rsid w:val="00B277C3"/>
    <w:rsid w:val="00B30364"/>
    <w:rsid w:val="00B303B3"/>
    <w:rsid w:val="00B31F2B"/>
    <w:rsid w:val="00B3294D"/>
    <w:rsid w:val="00B33B3B"/>
    <w:rsid w:val="00B35389"/>
    <w:rsid w:val="00B36296"/>
    <w:rsid w:val="00B37C41"/>
    <w:rsid w:val="00B401CC"/>
    <w:rsid w:val="00B40583"/>
    <w:rsid w:val="00B417FA"/>
    <w:rsid w:val="00B42827"/>
    <w:rsid w:val="00B45F06"/>
    <w:rsid w:val="00B52332"/>
    <w:rsid w:val="00B528F8"/>
    <w:rsid w:val="00B56C3A"/>
    <w:rsid w:val="00B579E6"/>
    <w:rsid w:val="00B60A6A"/>
    <w:rsid w:val="00B61659"/>
    <w:rsid w:val="00B620CA"/>
    <w:rsid w:val="00B6354A"/>
    <w:rsid w:val="00B646D0"/>
    <w:rsid w:val="00B7126D"/>
    <w:rsid w:val="00B7684E"/>
    <w:rsid w:val="00B81034"/>
    <w:rsid w:val="00B81578"/>
    <w:rsid w:val="00B853DE"/>
    <w:rsid w:val="00B85B83"/>
    <w:rsid w:val="00B92053"/>
    <w:rsid w:val="00B9275C"/>
    <w:rsid w:val="00B92BAF"/>
    <w:rsid w:val="00B95692"/>
    <w:rsid w:val="00BA2D91"/>
    <w:rsid w:val="00BA564C"/>
    <w:rsid w:val="00BA7457"/>
    <w:rsid w:val="00BB1934"/>
    <w:rsid w:val="00BB6058"/>
    <w:rsid w:val="00BB7E9F"/>
    <w:rsid w:val="00BC149D"/>
    <w:rsid w:val="00BC1626"/>
    <w:rsid w:val="00BC4D85"/>
    <w:rsid w:val="00BC5AC4"/>
    <w:rsid w:val="00BC68CC"/>
    <w:rsid w:val="00BC6FA7"/>
    <w:rsid w:val="00BD25D6"/>
    <w:rsid w:val="00BD31DF"/>
    <w:rsid w:val="00BD381D"/>
    <w:rsid w:val="00BD42DC"/>
    <w:rsid w:val="00BD571F"/>
    <w:rsid w:val="00BD574A"/>
    <w:rsid w:val="00BD5896"/>
    <w:rsid w:val="00BD65B2"/>
    <w:rsid w:val="00BE0678"/>
    <w:rsid w:val="00BE173A"/>
    <w:rsid w:val="00BE2089"/>
    <w:rsid w:val="00BE3625"/>
    <w:rsid w:val="00BE4A50"/>
    <w:rsid w:val="00BE5C1F"/>
    <w:rsid w:val="00BE5CB6"/>
    <w:rsid w:val="00BE7D7D"/>
    <w:rsid w:val="00BF16AA"/>
    <w:rsid w:val="00BF7B16"/>
    <w:rsid w:val="00BF7F03"/>
    <w:rsid w:val="00C00A88"/>
    <w:rsid w:val="00C0288F"/>
    <w:rsid w:val="00C06147"/>
    <w:rsid w:val="00C06409"/>
    <w:rsid w:val="00C10F53"/>
    <w:rsid w:val="00C13972"/>
    <w:rsid w:val="00C14145"/>
    <w:rsid w:val="00C200D5"/>
    <w:rsid w:val="00C22E36"/>
    <w:rsid w:val="00C236B1"/>
    <w:rsid w:val="00C24976"/>
    <w:rsid w:val="00C25946"/>
    <w:rsid w:val="00C26A7D"/>
    <w:rsid w:val="00C26DC4"/>
    <w:rsid w:val="00C316B3"/>
    <w:rsid w:val="00C329E8"/>
    <w:rsid w:val="00C36631"/>
    <w:rsid w:val="00C36FF5"/>
    <w:rsid w:val="00C37EF4"/>
    <w:rsid w:val="00C4012D"/>
    <w:rsid w:val="00C40CE7"/>
    <w:rsid w:val="00C42A60"/>
    <w:rsid w:val="00C4438E"/>
    <w:rsid w:val="00C519E9"/>
    <w:rsid w:val="00C51F7D"/>
    <w:rsid w:val="00C53B66"/>
    <w:rsid w:val="00C53BB5"/>
    <w:rsid w:val="00C54448"/>
    <w:rsid w:val="00C546CD"/>
    <w:rsid w:val="00C5504D"/>
    <w:rsid w:val="00C62A5D"/>
    <w:rsid w:val="00C63983"/>
    <w:rsid w:val="00C659FD"/>
    <w:rsid w:val="00C67EAF"/>
    <w:rsid w:val="00C70235"/>
    <w:rsid w:val="00C736AC"/>
    <w:rsid w:val="00C80D01"/>
    <w:rsid w:val="00C8175A"/>
    <w:rsid w:val="00C81B00"/>
    <w:rsid w:val="00C81C3C"/>
    <w:rsid w:val="00C848EB"/>
    <w:rsid w:val="00C85033"/>
    <w:rsid w:val="00C855D5"/>
    <w:rsid w:val="00C85DB6"/>
    <w:rsid w:val="00C87660"/>
    <w:rsid w:val="00C9186A"/>
    <w:rsid w:val="00C92532"/>
    <w:rsid w:val="00C926F5"/>
    <w:rsid w:val="00C936FE"/>
    <w:rsid w:val="00C94880"/>
    <w:rsid w:val="00CA54D8"/>
    <w:rsid w:val="00CA5F4D"/>
    <w:rsid w:val="00CA6810"/>
    <w:rsid w:val="00CB1274"/>
    <w:rsid w:val="00CB3085"/>
    <w:rsid w:val="00CB69B6"/>
    <w:rsid w:val="00CC0296"/>
    <w:rsid w:val="00CC189F"/>
    <w:rsid w:val="00CC2878"/>
    <w:rsid w:val="00CC5CF6"/>
    <w:rsid w:val="00CD1010"/>
    <w:rsid w:val="00CD44C1"/>
    <w:rsid w:val="00CD63E9"/>
    <w:rsid w:val="00CD6694"/>
    <w:rsid w:val="00CE42AF"/>
    <w:rsid w:val="00CF21D8"/>
    <w:rsid w:val="00CF22B5"/>
    <w:rsid w:val="00CF2D0D"/>
    <w:rsid w:val="00CF396E"/>
    <w:rsid w:val="00D006D8"/>
    <w:rsid w:val="00D009B7"/>
    <w:rsid w:val="00D0119B"/>
    <w:rsid w:val="00D0214B"/>
    <w:rsid w:val="00D03C6C"/>
    <w:rsid w:val="00D04025"/>
    <w:rsid w:val="00D04F48"/>
    <w:rsid w:val="00D05E2D"/>
    <w:rsid w:val="00D112C7"/>
    <w:rsid w:val="00D11F67"/>
    <w:rsid w:val="00D12292"/>
    <w:rsid w:val="00D149AD"/>
    <w:rsid w:val="00D15104"/>
    <w:rsid w:val="00D151B3"/>
    <w:rsid w:val="00D16024"/>
    <w:rsid w:val="00D22970"/>
    <w:rsid w:val="00D22F6D"/>
    <w:rsid w:val="00D25A36"/>
    <w:rsid w:val="00D27C9C"/>
    <w:rsid w:val="00D301A7"/>
    <w:rsid w:val="00D33FFD"/>
    <w:rsid w:val="00D35BD0"/>
    <w:rsid w:val="00D44A5F"/>
    <w:rsid w:val="00D44E9C"/>
    <w:rsid w:val="00D45BD4"/>
    <w:rsid w:val="00D46ECD"/>
    <w:rsid w:val="00D51AB1"/>
    <w:rsid w:val="00D542D1"/>
    <w:rsid w:val="00D6141B"/>
    <w:rsid w:val="00D62AE4"/>
    <w:rsid w:val="00D6320D"/>
    <w:rsid w:val="00D66327"/>
    <w:rsid w:val="00D669A9"/>
    <w:rsid w:val="00D67B57"/>
    <w:rsid w:val="00D700E7"/>
    <w:rsid w:val="00D70AAF"/>
    <w:rsid w:val="00D712A8"/>
    <w:rsid w:val="00D73BFC"/>
    <w:rsid w:val="00D768B4"/>
    <w:rsid w:val="00D76E96"/>
    <w:rsid w:val="00D8072C"/>
    <w:rsid w:val="00D822BA"/>
    <w:rsid w:val="00D831EE"/>
    <w:rsid w:val="00D839C4"/>
    <w:rsid w:val="00D8784B"/>
    <w:rsid w:val="00D90C3E"/>
    <w:rsid w:val="00D9234D"/>
    <w:rsid w:val="00D92BB9"/>
    <w:rsid w:val="00D94B7B"/>
    <w:rsid w:val="00D94FBC"/>
    <w:rsid w:val="00D95F5A"/>
    <w:rsid w:val="00D96F87"/>
    <w:rsid w:val="00D973EC"/>
    <w:rsid w:val="00DA0479"/>
    <w:rsid w:val="00DA0BC8"/>
    <w:rsid w:val="00DA16B3"/>
    <w:rsid w:val="00DB1407"/>
    <w:rsid w:val="00DB52CA"/>
    <w:rsid w:val="00DB5BB6"/>
    <w:rsid w:val="00DB75F1"/>
    <w:rsid w:val="00DC1635"/>
    <w:rsid w:val="00DC299E"/>
    <w:rsid w:val="00DC4A03"/>
    <w:rsid w:val="00DC74EB"/>
    <w:rsid w:val="00DC777C"/>
    <w:rsid w:val="00DD08E3"/>
    <w:rsid w:val="00DD10FA"/>
    <w:rsid w:val="00DD2227"/>
    <w:rsid w:val="00DD2450"/>
    <w:rsid w:val="00DD381F"/>
    <w:rsid w:val="00DD4149"/>
    <w:rsid w:val="00DD48EB"/>
    <w:rsid w:val="00DD64AC"/>
    <w:rsid w:val="00DD66ED"/>
    <w:rsid w:val="00DD6F52"/>
    <w:rsid w:val="00DD7938"/>
    <w:rsid w:val="00DD7F04"/>
    <w:rsid w:val="00DE154E"/>
    <w:rsid w:val="00DE2431"/>
    <w:rsid w:val="00DE465A"/>
    <w:rsid w:val="00DE4865"/>
    <w:rsid w:val="00DE600F"/>
    <w:rsid w:val="00DF1210"/>
    <w:rsid w:val="00DF6D18"/>
    <w:rsid w:val="00E02CFE"/>
    <w:rsid w:val="00E10D34"/>
    <w:rsid w:val="00E13633"/>
    <w:rsid w:val="00E13867"/>
    <w:rsid w:val="00E13B02"/>
    <w:rsid w:val="00E13BE6"/>
    <w:rsid w:val="00E14B7A"/>
    <w:rsid w:val="00E15070"/>
    <w:rsid w:val="00E1513E"/>
    <w:rsid w:val="00E1718F"/>
    <w:rsid w:val="00E17E07"/>
    <w:rsid w:val="00E23253"/>
    <w:rsid w:val="00E25896"/>
    <w:rsid w:val="00E2771E"/>
    <w:rsid w:val="00E320F0"/>
    <w:rsid w:val="00E432A0"/>
    <w:rsid w:val="00E433BB"/>
    <w:rsid w:val="00E43F3A"/>
    <w:rsid w:val="00E44493"/>
    <w:rsid w:val="00E45EF1"/>
    <w:rsid w:val="00E511EE"/>
    <w:rsid w:val="00E5493E"/>
    <w:rsid w:val="00E56C3C"/>
    <w:rsid w:val="00E57166"/>
    <w:rsid w:val="00E631C0"/>
    <w:rsid w:val="00E63F14"/>
    <w:rsid w:val="00E70470"/>
    <w:rsid w:val="00E708E6"/>
    <w:rsid w:val="00E7204A"/>
    <w:rsid w:val="00E73253"/>
    <w:rsid w:val="00E73FD4"/>
    <w:rsid w:val="00E74290"/>
    <w:rsid w:val="00E746F6"/>
    <w:rsid w:val="00E77AB3"/>
    <w:rsid w:val="00E838E9"/>
    <w:rsid w:val="00E84B37"/>
    <w:rsid w:val="00E84B7B"/>
    <w:rsid w:val="00E8798C"/>
    <w:rsid w:val="00E95E3F"/>
    <w:rsid w:val="00E97F86"/>
    <w:rsid w:val="00EA3DCF"/>
    <w:rsid w:val="00EA6274"/>
    <w:rsid w:val="00EA7F57"/>
    <w:rsid w:val="00EB0D09"/>
    <w:rsid w:val="00EB1B74"/>
    <w:rsid w:val="00EB326D"/>
    <w:rsid w:val="00EB3D40"/>
    <w:rsid w:val="00EB5739"/>
    <w:rsid w:val="00EB5E69"/>
    <w:rsid w:val="00EB6FF1"/>
    <w:rsid w:val="00EC0787"/>
    <w:rsid w:val="00EC1D28"/>
    <w:rsid w:val="00EC448E"/>
    <w:rsid w:val="00EC60B4"/>
    <w:rsid w:val="00EC6BA9"/>
    <w:rsid w:val="00ED7BFF"/>
    <w:rsid w:val="00EE024A"/>
    <w:rsid w:val="00EE2042"/>
    <w:rsid w:val="00EE2B28"/>
    <w:rsid w:val="00EE336C"/>
    <w:rsid w:val="00EE3DDB"/>
    <w:rsid w:val="00EE3E95"/>
    <w:rsid w:val="00EE4AD5"/>
    <w:rsid w:val="00EE678B"/>
    <w:rsid w:val="00EE73B6"/>
    <w:rsid w:val="00EF028B"/>
    <w:rsid w:val="00EF0359"/>
    <w:rsid w:val="00EF0AFF"/>
    <w:rsid w:val="00EF29AD"/>
    <w:rsid w:val="00EF2B87"/>
    <w:rsid w:val="00EF2ECD"/>
    <w:rsid w:val="00EF30EA"/>
    <w:rsid w:val="00EF6DB6"/>
    <w:rsid w:val="00EF7B53"/>
    <w:rsid w:val="00EF7B62"/>
    <w:rsid w:val="00F028EE"/>
    <w:rsid w:val="00F02FD0"/>
    <w:rsid w:val="00F03B83"/>
    <w:rsid w:val="00F13207"/>
    <w:rsid w:val="00F13AAF"/>
    <w:rsid w:val="00F15672"/>
    <w:rsid w:val="00F2068B"/>
    <w:rsid w:val="00F237F6"/>
    <w:rsid w:val="00F24BEE"/>
    <w:rsid w:val="00F26B80"/>
    <w:rsid w:val="00F26F69"/>
    <w:rsid w:val="00F27B79"/>
    <w:rsid w:val="00F30D02"/>
    <w:rsid w:val="00F31B9E"/>
    <w:rsid w:val="00F32CC2"/>
    <w:rsid w:val="00F33FBE"/>
    <w:rsid w:val="00F343EB"/>
    <w:rsid w:val="00F3444C"/>
    <w:rsid w:val="00F34D1F"/>
    <w:rsid w:val="00F36166"/>
    <w:rsid w:val="00F4186C"/>
    <w:rsid w:val="00F43E65"/>
    <w:rsid w:val="00F44D0F"/>
    <w:rsid w:val="00F44F0E"/>
    <w:rsid w:val="00F45A7A"/>
    <w:rsid w:val="00F46403"/>
    <w:rsid w:val="00F51B62"/>
    <w:rsid w:val="00F54CB8"/>
    <w:rsid w:val="00F562C3"/>
    <w:rsid w:val="00F625DD"/>
    <w:rsid w:val="00F62914"/>
    <w:rsid w:val="00F63593"/>
    <w:rsid w:val="00F6426C"/>
    <w:rsid w:val="00F64DA6"/>
    <w:rsid w:val="00F65710"/>
    <w:rsid w:val="00F732D8"/>
    <w:rsid w:val="00F75DC3"/>
    <w:rsid w:val="00F865CD"/>
    <w:rsid w:val="00F86E96"/>
    <w:rsid w:val="00F8725D"/>
    <w:rsid w:val="00F90D8A"/>
    <w:rsid w:val="00F91947"/>
    <w:rsid w:val="00F958EC"/>
    <w:rsid w:val="00F95C39"/>
    <w:rsid w:val="00FA46BF"/>
    <w:rsid w:val="00FA483A"/>
    <w:rsid w:val="00FA7F17"/>
    <w:rsid w:val="00FB0C1C"/>
    <w:rsid w:val="00FB3888"/>
    <w:rsid w:val="00FB3A38"/>
    <w:rsid w:val="00FB674C"/>
    <w:rsid w:val="00FB6F2E"/>
    <w:rsid w:val="00FB6F60"/>
    <w:rsid w:val="00FC4A0A"/>
    <w:rsid w:val="00FC77EA"/>
    <w:rsid w:val="00FD63E5"/>
    <w:rsid w:val="00FE36D7"/>
    <w:rsid w:val="00FE5A79"/>
    <w:rsid w:val="00FF07E1"/>
    <w:rsid w:val="00FF4FD7"/>
    <w:rsid w:val="00FF53C9"/>
    <w:rsid w:val="00FF77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B6A8"/>
  <w15:chartTrackingRefBased/>
  <w15:docId w15:val="{49043881-AB11-6040-A6D9-4EF98DF15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5B9"/>
    <w:pPr>
      <w:spacing w:line="360" w:lineRule="auto"/>
    </w:pPr>
    <w:rPr>
      <w:rFonts w:ascii="Lato" w:eastAsia="Times New Roman" w:hAnsi="Lato" w:cs="Times New Roman"/>
      <w:kern w:val="0"/>
      <w:lang w:eastAsia="en-GB"/>
      <w14:ligatures w14:val="none"/>
    </w:rPr>
  </w:style>
  <w:style w:type="paragraph" w:styleId="Heading1">
    <w:name w:val="heading 1"/>
    <w:basedOn w:val="Normal"/>
    <w:next w:val="Normal"/>
    <w:link w:val="Heading1Char"/>
    <w:uiPriority w:val="9"/>
    <w:qFormat/>
    <w:rsid w:val="007E35CE"/>
    <w:pPr>
      <w:keepNext/>
      <w:keepLines/>
      <w:numPr>
        <w:numId w:val="36"/>
      </w:numPr>
      <w:spacing w:before="480" w:after="120" w:line="240" w:lineRule="auto"/>
      <w:ind w:left="601" w:hanging="601"/>
      <w:outlineLvl w:val="0"/>
    </w:pPr>
    <w:rPr>
      <w:rFonts w:eastAsiaTheme="majorEastAsia" w:cstheme="majorBidi"/>
      <w:color w:val="156082" w:themeColor="accent1"/>
      <w:sz w:val="36"/>
      <w:szCs w:val="40"/>
      <w:shd w:val="clear" w:color="auto" w:fill="FFFFFF"/>
    </w:rPr>
  </w:style>
  <w:style w:type="paragraph" w:styleId="Heading2">
    <w:name w:val="heading 2"/>
    <w:basedOn w:val="Normal"/>
    <w:next w:val="Normal"/>
    <w:link w:val="Heading2Char"/>
    <w:uiPriority w:val="9"/>
    <w:unhideWhenUsed/>
    <w:qFormat/>
    <w:rsid w:val="0010204F"/>
    <w:pPr>
      <w:keepNext/>
      <w:keepLines/>
      <w:spacing w:before="160" w:after="80"/>
      <w:outlineLvl w:val="1"/>
    </w:pPr>
    <w:rPr>
      <w:rFonts w:eastAsiaTheme="majorEastAsia" w:cstheme="majorBidi"/>
      <w:color w:val="215E99" w:themeColor="text2" w:themeTint="BF"/>
      <w:sz w:val="32"/>
      <w:szCs w:val="32"/>
    </w:rPr>
  </w:style>
  <w:style w:type="paragraph" w:styleId="Heading3">
    <w:name w:val="heading 3"/>
    <w:basedOn w:val="Heading5"/>
    <w:next w:val="Normal"/>
    <w:link w:val="Heading3Char"/>
    <w:uiPriority w:val="9"/>
    <w:unhideWhenUsed/>
    <w:qFormat/>
    <w:rsid w:val="00180BA0"/>
    <w:pPr>
      <w:outlineLvl w:val="2"/>
    </w:pPr>
  </w:style>
  <w:style w:type="paragraph" w:styleId="Heading4">
    <w:name w:val="heading 4"/>
    <w:basedOn w:val="Heading6"/>
    <w:next w:val="Normal"/>
    <w:link w:val="Heading4Char"/>
    <w:uiPriority w:val="9"/>
    <w:unhideWhenUsed/>
    <w:qFormat/>
    <w:rsid w:val="00BE5C1F"/>
    <w:pPr>
      <w:ind w:left="720"/>
      <w:outlineLvl w:val="3"/>
    </w:pPr>
    <w:rPr>
      <w:b/>
      <w:noProof/>
      <w:sz w:val="28"/>
    </w:rPr>
  </w:style>
  <w:style w:type="paragraph" w:styleId="Heading5">
    <w:name w:val="heading 5"/>
    <w:basedOn w:val="ListParagraph"/>
    <w:next w:val="Normal"/>
    <w:link w:val="Heading5Char"/>
    <w:uiPriority w:val="9"/>
    <w:unhideWhenUsed/>
    <w:qFormat/>
    <w:rsid w:val="007208D4"/>
    <w:pPr>
      <w:numPr>
        <w:numId w:val="43"/>
      </w:numPr>
      <w:spacing w:before="120" w:after="160" w:line="240" w:lineRule="auto"/>
      <w:contextualSpacing w:val="0"/>
      <w:outlineLvl w:val="4"/>
    </w:pPr>
    <w:rPr>
      <w:b/>
      <w:bCs/>
    </w:rPr>
  </w:style>
  <w:style w:type="paragraph" w:styleId="Heading6">
    <w:name w:val="heading 6"/>
    <w:basedOn w:val="Normal"/>
    <w:next w:val="Normal"/>
    <w:link w:val="Heading6Char"/>
    <w:uiPriority w:val="9"/>
    <w:unhideWhenUsed/>
    <w:qFormat/>
    <w:rsid w:val="000927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EE024A"/>
    <w:pPr>
      <w:numPr>
        <w:numId w:val="1"/>
      </w:numPr>
      <w:spacing w:line="276" w:lineRule="auto"/>
      <w:ind w:left="360" w:hanging="360"/>
      <w:contextualSpacing/>
    </w:pPr>
    <w:rPr>
      <w:rFonts w:ascii="Segoe UI Semilight" w:hAnsi="Segoe UI Semilight" w:cs="Segoe UI Semilight"/>
      <w:lang w:eastAsia="en-GB"/>
    </w:rPr>
  </w:style>
  <w:style w:type="character" w:customStyle="1" w:styleId="MacroTextChar">
    <w:name w:val="Macro Text Char"/>
    <w:basedOn w:val="DefaultParagraphFont"/>
    <w:link w:val="MacroText"/>
    <w:uiPriority w:val="99"/>
    <w:semiHidden/>
    <w:rsid w:val="00EE024A"/>
    <w:rPr>
      <w:rFonts w:ascii="Segoe UI Semilight" w:hAnsi="Segoe UI Semilight" w:cs="Segoe UI Semilight"/>
      <w:lang w:eastAsia="en-GB"/>
    </w:rPr>
  </w:style>
  <w:style w:type="character" w:customStyle="1" w:styleId="Heading1Char">
    <w:name w:val="Heading 1 Char"/>
    <w:basedOn w:val="DefaultParagraphFont"/>
    <w:link w:val="Heading1"/>
    <w:uiPriority w:val="9"/>
    <w:rsid w:val="007E35CE"/>
    <w:rPr>
      <w:rFonts w:ascii="Lato" w:eastAsiaTheme="majorEastAsia" w:hAnsi="Lato" w:cstheme="majorBidi"/>
      <w:color w:val="156082" w:themeColor="accent1"/>
      <w:kern w:val="0"/>
      <w:sz w:val="36"/>
      <w:szCs w:val="40"/>
      <w:lang w:eastAsia="en-GB"/>
      <w14:ligatures w14:val="none"/>
    </w:rPr>
  </w:style>
  <w:style w:type="character" w:customStyle="1" w:styleId="Heading2Char">
    <w:name w:val="Heading 2 Char"/>
    <w:basedOn w:val="DefaultParagraphFont"/>
    <w:link w:val="Heading2"/>
    <w:uiPriority w:val="9"/>
    <w:rsid w:val="0010204F"/>
    <w:rPr>
      <w:rFonts w:ascii="Lato" w:eastAsiaTheme="majorEastAsia" w:hAnsi="Lato" w:cstheme="majorBidi"/>
      <w:color w:val="215E99" w:themeColor="text2" w:themeTint="BF"/>
      <w:sz w:val="32"/>
      <w:szCs w:val="32"/>
    </w:rPr>
  </w:style>
  <w:style w:type="character" w:customStyle="1" w:styleId="Heading3Char">
    <w:name w:val="Heading 3 Char"/>
    <w:basedOn w:val="DefaultParagraphFont"/>
    <w:link w:val="Heading3"/>
    <w:uiPriority w:val="9"/>
    <w:rsid w:val="00180BA0"/>
    <w:rPr>
      <w:rFonts w:ascii="Lato" w:eastAsiaTheme="majorEastAsia" w:hAnsi="Lato" w:cstheme="majorBidi"/>
      <w:color w:val="009193"/>
      <w:kern w:val="0"/>
      <w:sz w:val="32"/>
      <w:szCs w:val="36"/>
      <w:lang w:eastAsia="en-GB"/>
      <w14:ligatures w14:val="none"/>
    </w:rPr>
  </w:style>
  <w:style w:type="character" w:customStyle="1" w:styleId="Heading4Char">
    <w:name w:val="Heading 4 Char"/>
    <w:basedOn w:val="DefaultParagraphFont"/>
    <w:link w:val="Heading4"/>
    <w:uiPriority w:val="9"/>
    <w:rsid w:val="00BE5C1F"/>
    <w:rPr>
      <w:rFonts w:ascii="Lato" w:eastAsiaTheme="majorEastAsia" w:hAnsi="Lato" w:cstheme="majorBidi"/>
      <w:b/>
      <w:i/>
      <w:iCs/>
      <w:noProof/>
      <w:color w:val="595959" w:themeColor="text1" w:themeTint="A6"/>
      <w:kern w:val="0"/>
      <w:sz w:val="28"/>
      <w:lang w:eastAsia="en-GB"/>
      <w14:ligatures w14:val="none"/>
    </w:rPr>
  </w:style>
  <w:style w:type="character" w:customStyle="1" w:styleId="Heading5Char">
    <w:name w:val="Heading 5 Char"/>
    <w:basedOn w:val="DefaultParagraphFont"/>
    <w:link w:val="Heading5"/>
    <w:uiPriority w:val="9"/>
    <w:rsid w:val="007208D4"/>
    <w:rPr>
      <w:rFonts w:ascii="Lato" w:eastAsia="Times New Roman" w:hAnsi="Lato" w:cs="Times New Roman"/>
      <w:b/>
      <w:bCs/>
      <w:kern w:val="0"/>
      <w:lang w:eastAsia="en-GB"/>
      <w14:ligatures w14:val="none"/>
    </w:rPr>
  </w:style>
  <w:style w:type="character" w:customStyle="1" w:styleId="Heading6Char">
    <w:name w:val="Heading 6 Char"/>
    <w:basedOn w:val="DefaultParagraphFont"/>
    <w:link w:val="Heading6"/>
    <w:uiPriority w:val="9"/>
    <w:rsid w:val="00092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1B"/>
    <w:rPr>
      <w:rFonts w:eastAsiaTheme="majorEastAsia" w:cstheme="majorBidi"/>
      <w:color w:val="272727" w:themeColor="text1" w:themeTint="D8"/>
    </w:rPr>
  </w:style>
  <w:style w:type="paragraph" w:styleId="Title">
    <w:name w:val="Title"/>
    <w:basedOn w:val="Normal"/>
    <w:next w:val="Normal"/>
    <w:link w:val="TitleChar"/>
    <w:uiPriority w:val="10"/>
    <w:qFormat/>
    <w:rsid w:val="000927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271B"/>
    <w:rPr>
      <w:i/>
      <w:iCs/>
      <w:color w:val="404040" w:themeColor="text1" w:themeTint="BF"/>
    </w:rPr>
  </w:style>
  <w:style w:type="paragraph" w:styleId="ListParagraph">
    <w:name w:val="List Paragraph"/>
    <w:basedOn w:val="Normal"/>
    <w:uiPriority w:val="34"/>
    <w:qFormat/>
    <w:rsid w:val="0009271B"/>
    <w:pPr>
      <w:ind w:left="720"/>
      <w:contextualSpacing/>
    </w:pPr>
  </w:style>
  <w:style w:type="character" w:styleId="IntenseEmphasis">
    <w:name w:val="Intense Emphasis"/>
    <w:basedOn w:val="DefaultParagraphFont"/>
    <w:uiPriority w:val="21"/>
    <w:qFormat/>
    <w:rsid w:val="0009271B"/>
    <w:rPr>
      <w:i/>
      <w:iCs/>
      <w:color w:val="0F4761" w:themeColor="accent1" w:themeShade="BF"/>
    </w:rPr>
  </w:style>
  <w:style w:type="paragraph" w:styleId="IntenseQuote">
    <w:name w:val="Intense Quote"/>
    <w:basedOn w:val="Normal"/>
    <w:next w:val="Normal"/>
    <w:link w:val="IntenseQuoteChar"/>
    <w:uiPriority w:val="30"/>
    <w:qFormat/>
    <w:rsid w:val="00092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71B"/>
    <w:rPr>
      <w:i/>
      <w:iCs/>
      <w:color w:val="0F4761" w:themeColor="accent1" w:themeShade="BF"/>
    </w:rPr>
  </w:style>
  <w:style w:type="character" w:styleId="IntenseReference">
    <w:name w:val="Intense Reference"/>
    <w:basedOn w:val="DefaultParagraphFont"/>
    <w:uiPriority w:val="32"/>
    <w:qFormat/>
    <w:rsid w:val="0009271B"/>
    <w:rPr>
      <w:b/>
      <w:bCs/>
      <w:smallCaps/>
      <w:color w:val="0F4761" w:themeColor="accent1" w:themeShade="BF"/>
      <w:spacing w:val="5"/>
    </w:rPr>
  </w:style>
  <w:style w:type="paragraph" w:styleId="Header">
    <w:name w:val="header"/>
    <w:basedOn w:val="Normal"/>
    <w:link w:val="HeaderChar"/>
    <w:uiPriority w:val="99"/>
    <w:unhideWhenUsed/>
    <w:rsid w:val="008626D5"/>
    <w:pPr>
      <w:tabs>
        <w:tab w:val="center" w:pos="4513"/>
        <w:tab w:val="right" w:pos="9026"/>
      </w:tabs>
    </w:pPr>
  </w:style>
  <w:style w:type="character" w:customStyle="1" w:styleId="HeaderChar">
    <w:name w:val="Header Char"/>
    <w:basedOn w:val="DefaultParagraphFont"/>
    <w:link w:val="Header"/>
    <w:uiPriority w:val="99"/>
    <w:rsid w:val="008626D5"/>
  </w:style>
  <w:style w:type="paragraph" w:styleId="Footer">
    <w:name w:val="footer"/>
    <w:basedOn w:val="Normal"/>
    <w:link w:val="FooterChar"/>
    <w:uiPriority w:val="99"/>
    <w:unhideWhenUsed/>
    <w:rsid w:val="008626D5"/>
    <w:pPr>
      <w:tabs>
        <w:tab w:val="center" w:pos="4513"/>
        <w:tab w:val="right" w:pos="9026"/>
      </w:tabs>
    </w:pPr>
  </w:style>
  <w:style w:type="character" w:customStyle="1" w:styleId="FooterChar">
    <w:name w:val="Footer Char"/>
    <w:basedOn w:val="DefaultParagraphFont"/>
    <w:link w:val="Footer"/>
    <w:uiPriority w:val="99"/>
    <w:rsid w:val="008626D5"/>
  </w:style>
  <w:style w:type="character" w:styleId="PageNumber">
    <w:name w:val="page number"/>
    <w:basedOn w:val="DefaultParagraphFont"/>
    <w:uiPriority w:val="99"/>
    <w:semiHidden/>
    <w:unhideWhenUsed/>
    <w:rsid w:val="008626D5"/>
  </w:style>
  <w:style w:type="paragraph" w:styleId="NormalWeb">
    <w:name w:val="Normal (Web)"/>
    <w:basedOn w:val="Normal"/>
    <w:uiPriority w:val="99"/>
    <w:semiHidden/>
    <w:unhideWhenUsed/>
    <w:rsid w:val="008626D5"/>
    <w:pPr>
      <w:spacing w:before="100" w:beforeAutospacing="1" w:after="100" w:afterAutospacing="1"/>
    </w:pPr>
    <w:rPr>
      <w:rFonts w:ascii="Times New Roman" w:hAnsi="Times New Roman"/>
    </w:rPr>
  </w:style>
  <w:style w:type="character" w:styleId="Hyperlink">
    <w:name w:val="Hyperlink"/>
    <w:basedOn w:val="DefaultParagraphFont"/>
    <w:uiPriority w:val="99"/>
    <w:unhideWhenUsed/>
    <w:rsid w:val="008626D5"/>
    <w:rPr>
      <w:color w:val="0000FF"/>
      <w:u w:val="single"/>
    </w:rPr>
  </w:style>
  <w:style w:type="character" w:styleId="Strong">
    <w:name w:val="Strong"/>
    <w:basedOn w:val="DefaultParagraphFont"/>
    <w:uiPriority w:val="22"/>
    <w:qFormat/>
    <w:rsid w:val="008626D5"/>
    <w:rPr>
      <w:b/>
      <w:bCs/>
    </w:rPr>
  </w:style>
  <w:style w:type="table" w:styleId="TableGrid">
    <w:name w:val="Table Grid"/>
    <w:basedOn w:val="TableNormal"/>
    <w:uiPriority w:val="39"/>
    <w:rsid w:val="002A4A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7F76"/>
    <w:rPr>
      <w:color w:val="605E5C"/>
      <w:shd w:val="clear" w:color="auto" w:fill="E1DFDD"/>
    </w:rPr>
  </w:style>
  <w:style w:type="paragraph" w:customStyle="1" w:styleId="font-claude-response-body">
    <w:name w:val="font-claude-response-body"/>
    <w:basedOn w:val="Normal"/>
    <w:rsid w:val="007B0107"/>
    <w:pPr>
      <w:spacing w:before="100" w:beforeAutospacing="1" w:after="100" w:afterAutospacing="1" w:line="240" w:lineRule="auto"/>
    </w:pPr>
    <w:rPr>
      <w:rFonts w:ascii="Times New Roman" w:hAnsi="Times New Roman"/>
    </w:rPr>
  </w:style>
  <w:style w:type="paragraph" w:customStyle="1" w:styleId="whitespace-normal">
    <w:name w:val="whitespace-normal"/>
    <w:basedOn w:val="Normal"/>
    <w:rsid w:val="007B0107"/>
    <w:pPr>
      <w:spacing w:before="100" w:beforeAutospacing="1" w:after="100" w:afterAutospacing="1" w:line="240" w:lineRule="auto"/>
    </w:pPr>
    <w:rPr>
      <w:rFonts w:ascii="Times New Roman" w:hAnsi="Times New Roman"/>
    </w:rPr>
  </w:style>
  <w:style w:type="paragraph" w:styleId="TOCHeading">
    <w:name w:val="TOC Heading"/>
    <w:basedOn w:val="Heading1"/>
    <w:next w:val="Normal"/>
    <w:uiPriority w:val="39"/>
    <w:unhideWhenUsed/>
    <w:qFormat/>
    <w:rsid w:val="00C85DB6"/>
    <w:pPr>
      <w:spacing w:after="0" w:line="276" w:lineRule="auto"/>
      <w:outlineLvl w:val="9"/>
    </w:pPr>
    <w:rPr>
      <w:rFonts w:asciiTheme="majorHAnsi" w:hAnsiTheme="majorHAnsi"/>
      <w:b/>
      <w:bCs/>
      <w:color w:val="0F4761" w:themeColor="accent1" w:themeShade="BF"/>
      <w:sz w:val="28"/>
      <w:szCs w:val="28"/>
      <w:shd w:val="clear" w:color="auto" w:fill="auto"/>
      <w:lang w:val="en-US"/>
    </w:rPr>
  </w:style>
  <w:style w:type="paragraph" w:styleId="TOC1">
    <w:name w:val="toc 1"/>
    <w:basedOn w:val="Normal"/>
    <w:next w:val="Normal"/>
    <w:autoRedefine/>
    <w:uiPriority w:val="39"/>
    <w:unhideWhenUsed/>
    <w:rsid w:val="003323BA"/>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C85DB6"/>
    <w:pPr>
      <w:ind w:left="240"/>
    </w:pPr>
    <w:rPr>
      <w:rFonts w:asciiTheme="minorHAnsi" w:hAnsiTheme="minorHAnsi"/>
      <w:smallCaps/>
      <w:sz w:val="20"/>
      <w:szCs w:val="20"/>
    </w:rPr>
  </w:style>
  <w:style w:type="paragraph" w:styleId="TOC3">
    <w:name w:val="toc 3"/>
    <w:basedOn w:val="Normal"/>
    <w:next w:val="Normal"/>
    <w:autoRedefine/>
    <w:uiPriority w:val="39"/>
    <w:unhideWhenUsed/>
    <w:rsid w:val="00C85DB6"/>
    <w:pPr>
      <w:ind w:left="480"/>
    </w:pPr>
    <w:rPr>
      <w:rFonts w:asciiTheme="minorHAnsi" w:hAnsiTheme="minorHAnsi"/>
      <w:i/>
      <w:iCs/>
      <w:sz w:val="20"/>
      <w:szCs w:val="20"/>
    </w:rPr>
  </w:style>
  <w:style w:type="paragraph" w:styleId="TOC4">
    <w:name w:val="toc 4"/>
    <w:basedOn w:val="Normal"/>
    <w:next w:val="Normal"/>
    <w:autoRedefine/>
    <w:uiPriority w:val="39"/>
    <w:unhideWhenUsed/>
    <w:rsid w:val="00C85DB6"/>
    <w:pPr>
      <w:ind w:left="720"/>
    </w:pPr>
    <w:rPr>
      <w:rFonts w:asciiTheme="minorHAnsi" w:hAnsiTheme="minorHAnsi"/>
      <w:sz w:val="18"/>
      <w:szCs w:val="18"/>
    </w:rPr>
  </w:style>
  <w:style w:type="paragraph" w:styleId="TOC5">
    <w:name w:val="toc 5"/>
    <w:basedOn w:val="Normal"/>
    <w:next w:val="Normal"/>
    <w:autoRedefine/>
    <w:uiPriority w:val="39"/>
    <w:unhideWhenUsed/>
    <w:rsid w:val="00C85DB6"/>
    <w:pPr>
      <w:ind w:left="960"/>
    </w:pPr>
    <w:rPr>
      <w:rFonts w:asciiTheme="minorHAnsi" w:hAnsiTheme="minorHAnsi"/>
      <w:sz w:val="18"/>
      <w:szCs w:val="18"/>
    </w:rPr>
  </w:style>
  <w:style w:type="paragraph" w:styleId="TOC6">
    <w:name w:val="toc 6"/>
    <w:basedOn w:val="Normal"/>
    <w:next w:val="Normal"/>
    <w:autoRedefine/>
    <w:uiPriority w:val="39"/>
    <w:unhideWhenUsed/>
    <w:rsid w:val="00C85DB6"/>
    <w:pPr>
      <w:ind w:left="1200"/>
    </w:pPr>
    <w:rPr>
      <w:rFonts w:asciiTheme="minorHAnsi" w:hAnsiTheme="minorHAnsi"/>
      <w:sz w:val="18"/>
      <w:szCs w:val="18"/>
    </w:rPr>
  </w:style>
  <w:style w:type="paragraph" w:styleId="TOC7">
    <w:name w:val="toc 7"/>
    <w:basedOn w:val="Normal"/>
    <w:next w:val="Normal"/>
    <w:autoRedefine/>
    <w:uiPriority w:val="39"/>
    <w:unhideWhenUsed/>
    <w:rsid w:val="00C85DB6"/>
    <w:pPr>
      <w:ind w:left="1440"/>
    </w:pPr>
    <w:rPr>
      <w:rFonts w:asciiTheme="minorHAnsi" w:hAnsiTheme="minorHAnsi"/>
      <w:sz w:val="18"/>
      <w:szCs w:val="18"/>
    </w:rPr>
  </w:style>
  <w:style w:type="paragraph" w:styleId="TOC8">
    <w:name w:val="toc 8"/>
    <w:basedOn w:val="Normal"/>
    <w:next w:val="Normal"/>
    <w:autoRedefine/>
    <w:uiPriority w:val="39"/>
    <w:unhideWhenUsed/>
    <w:rsid w:val="00C85DB6"/>
    <w:pPr>
      <w:ind w:left="1680"/>
    </w:pPr>
    <w:rPr>
      <w:rFonts w:asciiTheme="minorHAnsi" w:hAnsiTheme="minorHAnsi"/>
      <w:sz w:val="18"/>
      <w:szCs w:val="18"/>
    </w:rPr>
  </w:style>
  <w:style w:type="paragraph" w:styleId="TOC9">
    <w:name w:val="toc 9"/>
    <w:basedOn w:val="Normal"/>
    <w:next w:val="Normal"/>
    <w:autoRedefine/>
    <w:uiPriority w:val="39"/>
    <w:unhideWhenUsed/>
    <w:rsid w:val="00C85DB6"/>
    <w:pPr>
      <w:ind w:left="1920"/>
    </w:pPr>
    <w:rPr>
      <w:rFonts w:asciiTheme="minorHAnsi" w:hAnsiTheme="minorHAnsi"/>
      <w:sz w:val="18"/>
      <w:szCs w:val="18"/>
    </w:rPr>
  </w:style>
  <w:style w:type="character" w:styleId="Emphasis">
    <w:name w:val="Emphasis"/>
    <w:basedOn w:val="DefaultParagraphFont"/>
    <w:uiPriority w:val="20"/>
    <w:qFormat/>
    <w:rsid w:val="008C7969"/>
    <w:rPr>
      <w:i/>
      <w:iCs/>
    </w:rPr>
  </w:style>
  <w:style w:type="paragraph" w:styleId="NoSpacing">
    <w:name w:val="No Spacing"/>
    <w:uiPriority w:val="1"/>
    <w:qFormat/>
    <w:rsid w:val="00B579E6"/>
    <w:rPr>
      <w:rFonts w:ascii="Lato" w:hAnsi="Lato"/>
    </w:rPr>
  </w:style>
  <w:style w:type="paragraph" w:customStyle="1" w:styleId="p1">
    <w:name w:val="p1"/>
    <w:basedOn w:val="Normal"/>
    <w:rsid w:val="002E2B6C"/>
    <w:pPr>
      <w:spacing w:line="240" w:lineRule="auto"/>
    </w:pPr>
    <w:rPr>
      <w:rFonts w:ascii="Helvetica" w:hAnsi="Helvetica"/>
      <w:color w:val="141413"/>
      <w:sz w:val="15"/>
      <w:szCs w:val="15"/>
    </w:rPr>
  </w:style>
  <w:style w:type="character" w:styleId="FollowedHyperlink">
    <w:name w:val="FollowedHyperlink"/>
    <w:basedOn w:val="DefaultParagraphFont"/>
    <w:uiPriority w:val="99"/>
    <w:semiHidden/>
    <w:unhideWhenUsed/>
    <w:rsid w:val="00E57166"/>
    <w:rPr>
      <w:color w:val="96607D" w:themeColor="followedHyperlink"/>
      <w:u w:val="single"/>
    </w:rPr>
  </w:style>
  <w:style w:type="paragraph" w:customStyle="1" w:styleId="p2">
    <w:name w:val="p2"/>
    <w:basedOn w:val="Normal"/>
    <w:rsid w:val="002D5458"/>
    <w:pPr>
      <w:spacing w:line="240" w:lineRule="auto"/>
    </w:pPr>
    <w:rPr>
      <w:rFonts w:ascii="Helvetica" w:hAnsi="Helvetica"/>
      <w:color w:val="0000FF"/>
      <w:sz w:val="20"/>
      <w:szCs w:val="20"/>
    </w:rPr>
  </w:style>
  <w:style w:type="paragraph" w:customStyle="1" w:styleId="paragraph">
    <w:name w:val="paragraph"/>
    <w:basedOn w:val="Normal"/>
    <w:rsid w:val="008D6778"/>
    <w:pPr>
      <w:spacing w:before="100" w:beforeAutospacing="1" w:after="100" w:afterAutospacing="1" w:line="240" w:lineRule="auto"/>
    </w:pPr>
    <w:rPr>
      <w:rFonts w:ascii="Times New Roman" w:hAnsi="Times New Roman"/>
    </w:rPr>
  </w:style>
  <w:style w:type="character" w:customStyle="1" w:styleId="normaltextrun">
    <w:name w:val="normaltextrun"/>
    <w:basedOn w:val="DefaultParagraphFont"/>
    <w:rsid w:val="008D6778"/>
  </w:style>
  <w:style w:type="character" w:customStyle="1" w:styleId="eop">
    <w:name w:val="eop"/>
    <w:basedOn w:val="DefaultParagraphFont"/>
    <w:rsid w:val="008D6778"/>
  </w:style>
  <w:style w:type="character" w:customStyle="1" w:styleId="annotation-5ddff69b-bb11-4324-948a-c0bb4cac639c">
    <w:name w:val="annotation-5ddff69b-bb11-4324-948a-c0bb4cac639c"/>
    <w:basedOn w:val="DefaultParagraphFont"/>
    <w:rsid w:val="008D6778"/>
  </w:style>
  <w:style w:type="character" w:customStyle="1" w:styleId="annotation-92289d70-9312-450e-8326-00b24fd3e32e">
    <w:name w:val="annotation-92289d70-9312-450e-8326-00b24fd3e32e"/>
    <w:basedOn w:val="DefaultParagraphFont"/>
    <w:rsid w:val="008D6778"/>
  </w:style>
  <w:style w:type="table" w:styleId="TableGridLight">
    <w:name w:val="Grid Table Light"/>
    <w:basedOn w:val="TableNormal"/>
    <w:uiPriority w:val="40"/>
    <w:rsid w:val="00C639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SyedMahdi15/COS30045-Data-Visualisation-Project/tree/0b3bcf689f8bd472afe3f19273daf6119c187f47/Assignment%203A%3A%20Project%20Standups"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sen/Library/CloudStorage/OneDrive-SwinburneUniversity/Work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22247-6839-4944-A75C-501E130A9A6F}">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Worksheet template.dotx</Template>
  <TotalTime>117</TotalTime>
  <Pages>7</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Dilhani Seneviratne</dc:creator>
  <cp:keywords/>
  <dc:description/>
  <cp:lastModifiedBy>Dilhani Seneviratne</cp:lastModifiedBy>
  <cp:revision>146</cp:revision>
  <cp:lastPrinted>2026-09-07T13:44:00Z</cp:lastPrinted>
  <dcterms:created xsi:type="dcterms:W3CDTF">2026-09-05T11:42:00Z</dcterms:created>
  <dcterms:modified xsi:type="dcterms:W3CDTF">2026-09-07T13:45:00Z</dcterms:modified>
</cp:coreProperties>
</file>